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C4C" w:rsidRPr="00561F3C" w:rsidRDefault="00A51C4C" w:rsidP="00DC15CF">
      <w:pPr>
        <w:spacing w:line="360" w:lineRule="auto"/>
        <w:jc w:val="both"/>
        <w:rPr>
          <w:rFonts w:ascii="Candara" w:hAnsi="Candara"/>
          <w:b/>
          <w:noProof/>
          <w:lang w:eastAsia="id-ID"/>
        </w:rPr>
      </w:pPr>
      <w:r w:rsidRPr="00561F3C">
        <w:rPr>
          <w:rFonts w:ascii="Candara" w:hAnsi="Candara"/>
          <w:b/>
          <w:noProof/>
          <w:lang w:eastAsia="id-ID"/>
        </w:rPr>
        <w:softHyphen/>
      </w:r>
      <w:r w:rsidRPr="00561F3C">
        <w:rPr>
          <w:rFonts w:ascii="Candara" w:hAnsi="Candara"/>
          <w:b/>
          <w:noProof/>
          <w:lang w:eastAsia="id-ID"/>
        </w:rPr>
        <w:softHyphen/>
      </w:r>
      <w:r w:rsidRPr="00561F3C">
        <w:rPr>
          <w:rFonts w:ascii="Candara" w:hAnsi="Candara"/>
          <w:b/>
          <w:noProof/>
          <w:lang w:eastAsia="id-ID"/>
        </w:rPr>
        <w:softHyphen/>
        <w:t>Kelompok 4 :</w:t>
      </w:r>
    </w:p>
    <w:p w:rsidR="00A51C4C" w:rsidRPr="005B7585" w:rsidRDefault="00A51C4C" w:rsidP="00561F3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>Niken</w:t>
      </w:r>
      <w:r>
        <w:rPr>
          <w:rFonts w:ascii="Candara" w:hAnsi="Candara"/>
          <w:noProof/>
          <w:sz w:val="24"/>
          <w:szCs w:val="24"/>
          <w:lang w:eastAsia="id-ID"/>
        </w:rPr>
        <w:t xml:space="preserve"> Widyarini Andari</w:t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  <w:t>2110147038</w:t>
      </w:r>
    </w:p>
    <w:p w:rsidR="00A51C4C" w:rsidRPr="005B7585" w:rsidRDefault="00A51C4C" w:rsidP="00561F3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>
        <w:rPr>
          <w:rFonts w:ascii="Candara" w:hAnsi="Candara"/>
          <w:noProof/>
          <w:sz w:val="24"/>
          <w:szCs w:val="24"/>
          <w:lang w:eastAsia="id-ID"/>
        </w:rPr>
        <w:t xml:space="preserve">Soleh </w:t>
      </w:r>
      <w:r w:rsidRPr="005B7585">
        <w:rPr>
          <w:rFonts w:ascii="Candara" w:hAnsi="Candara"/>
          <w:noProof/>
          <w:sz w:val="24"/>
          <w:szCs w:val="24"/>
          <w:lang w:eastAsia="id-ID"/>
        </w:rPr>
        <w:t>Elfrianto</w:t>
      </w:r>
      <w:r>
        <w:rPr>
          <w:rFonts w:ascii="Candara" w:hAnsi="Candara"/>
          <w:noProof/>
          <w:sz w:val="24"/>
          <w:szCs w:val="24"/>
          <w:lang w:eastAsia="id-ID"/>
        </w:rPr>
        <w:t xml:space="preserve"> Hardiyono</w:t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  <w:t xml:space="preserve">2110147044 </w:t>
      </w:r>
    </w:p>
    <w:p w:rsidR="00A51C4C" w:rsidRPr="005B7585" w:rsidRDefault="00A51C4C" w:rsidP="00DC15C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>M. Faruq Fahmi</w:t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  <w:t>2110147050</w:t>
      </w:r>
    </w:p>
    <w:p w:rsidR="00A51C4C" w:rsidRPr="005B7585" w:rsidRDefault="00A51C4C" w:rsidP="00DC15C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>Ma</w:t>
      </w:r>
      <w:r>
        <w:rPr>
          <w:rFonts w:ascii="Candara" w:hAnsi="Candara"/>
          <w:noProof/>
          <w:sz w:val="24"/>
          <w:szCs w:val="24"/>
          <w:lang w:eastAsia="id-ID"/>
        </w:rPr>
        <w:t>sfiatus Sa</w:t>
      </w:r>
      <w:r w:rsidRPr="005B7585">
        <w:rPr>
          <w:rFonts w:ascii="Candara" w:hAnsi="Candara"/>
          <w:noProof/>
          <w:sz w:val="24"/>
          <w:szCs w:val="24"/>
          <w:lang w:eastAsia="id-ID"/>
        </w:rPr>
        <w:t>diyah</w:t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</w:r>
      <w:r>
        <w:rPr>
          <w:rFonts w:ascii="Candara" w:hAnsi="Candara"/>
          <w:noProof/>
          <w:sz w:val="24"/>
          <w:szCs w:val="24"/>
          <w:lang w:eastAsia="id-ID"/>
        </w:rPr>
        <w:tab/>
        <w:t>2110147056</w:t>
      </w:r>
    </w:p>
    <w:p w:rsidR="00A51C4C" w:rsidRPr="005B7585" w:rsidRDefault="00A51C4C" w:rsidP="00DC15C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>Yuni Endang</w:t>
      </w:r>
      <w:r>
        <w:rPr>
          <w:rFonts w:ascii="Candara" w:hAnsi="Candara"/>
          <w:noProof/>
          <w:sz w:val="24"/>
          <w:szCs w:val="24"/>
          <w:lang w:eastAsia="id-ID"/>
        </w:rPr>
        <w:t xml:space="preserve"> Fidatur Rohmah</w:t>
      </w:r>
      <w:r>
        <w:rPr>
          <w:rFonts w:ascii="Candara" w:hAnsi="Candara"/>
          <w:noProof/>
          <w:sz w:val="24"/>
          <w:szCs w:val="24"/>
          <w:lang w:eastAsia="id-ID"/>
        </w:rPr>
        <w:tab/>
        <w:t>2110147058</w:t>
      </w:r>
    </w:p>
    <w:p w:rsidR="00A51C4C" w:rsidRDefault="00A51C4C" w:rsidP="00DC15CF">
      <w:pPr>
        <w:spacing w:line="360" w:lineRule="auto"/>
        <w:jc w:val="both"/>
        <w:rPr>
          <w:rFonts w:ascii="Candara" w:hAnsi="Candara"/>
          <w:noProof/>
          <w:lang w:eastAsia="id-ID"/>
        </w:rPr>
      </w:pPr>
    </w:p>
    <w:p w:rsidR="00A51C4C" w:rsidRDefault="00A51C4C" w:rsidP="00364E2A">
      <w:pPr>
        <w:spacing w:line="360" w:lineRule="auto"/>
        <w:jc w:val="center"/>
        <w:rPr>
          <w:rFonts w:ascii="Candara" w:hAnsi="Candara"/>
          <w:b/>
          <w:noProof/>
          <w:sz w:val="28"/>
          <w:lang w:eastAsia="id-ID"/>
        </w:rPr>
      </w:pPr>
      <w:r>
        <w:rPr>
          <w:rFonts w:ascii="Candara" w:hAnsi="Candara"/>
          <w:b/>
          <w:noProof/>
          <w:sz w:val="28"/>
          <w:lang w:eastAsia="id-ID"/>
        </w:rPr>
        <w:t>KONFIGURASI DNS</w:t>
      </w:r>
    </w:p>
    <w:p w:rsidR="00A51C4C" w:rsidRPr="005B7585" w:rsidRDefault="00A51C4C" w:rsidP="00DC15CF">
      <w:pPr>
        <w:spacing w:line="360" w:lineRule="auto"/>
        <w:jc w:val="both"/>
        <w:rPr>
          <w:rFonts w:ascii="Candara" w:hAnsi="Candara"/>
          <w:noProof/>
          <w:lang w:eastAsia="id-ID"/>
        </w:rPr>
      </w:pPr>
    </w:p>
    <w:p w:rsidR="00A51C4C" w:rsidRPr="005B7585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>Setting IP Static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andara" w:hAnsi="Candara"/>
          <w:noProof/>
          <w:sz w:val="24"/>
          <w:szCs w:val="24"/>
          <w:lang w:eastAsia="id-ID"/>
        </w:rPr>
      </w:pPr>
      <w:r w:rsidRPr="005B7585">
        <w:rPr>
          <w:rFonts w:ascii="Candara" w:hAnsi="Candara"/>
          <w:noProof/>
          <w:sz w:val="24"/>
          <w:szCs w:val="24"/>
          <w:lang w:eastAsia="id-ID"/>
        </w:rPr>
        <w:t xml:space="preserve">Edit interface dengan mengetik </w:t>
      </w:r>
      <w:r>
        <w:rPr>
          <w:rFonts w:ascii="Candara" w:hAnsi="Candara"/>
          <w:noProof/>
          <w:sz w:val="24"/>
          <w:szCs w:val="24"/>
          <w:lang w:eastAsia="id-ID"/>
        </w:rPr>
        <w:t>command</w:t>
      </w:r>
      <w:r w:rsidRPr="005B7585">
        <w:rPr>
          <w:rFonts w:ascii="Candara" w:hAnsi="Candara"/>
          <w:noProof/>
          <w:sz w:val="24"/>
          <w:szCs w:val="24"/>
          <w:lang w:eastAsia="id-ID"/>
        </w:rPr>
        <w:t xml:space="preserve"> </w:t>
      </w:r>
      <w:r>
        <w:rPr>
          <w:rFonts w:ascii="Candara" w:hAnsi="Candara"/>
          <w:noProof/>
          <w:sz w:val="24"/>
          <w:szCs w:val="24"/>
          <w:lang w:eastAsia="id-ID"/>
        </w:rPr>
        <w:t>:</w:t>
      </w:r>
    </w:p>
    <w:p w:rsidR="00A51C4C" w:rsidRDefault="00A51C4C" w:rsidP="00DC15CF">
      <w:pPr>
        <w:pStyle w:val="ListParagraph"/>
        <w:spacing w:line="360" w:lineRule="auto"/>
        <w:rPr>
          <w:rFonts w:ascii="Candara" w:hAnsi="Candara"/>
          <w:noProof/>
          <w:sz w:val="24"/>
          <w:szCs w:val="24"/>
        </w:rPr>
      </w:pPr>
      <w:r>
        <w:rPr>
          <w:rFonts w:ascii="Courier New" w:hAnsi="Courier New" w:cs="Courier New"/>
          <w:noProof/>
          <w:lang w:eastAsia="id-ID"/>
        </w:rPr>
        <w:t>sudo pico /e</w:t>
      </w:r>
      <w:r w:rsidRPr="005B7585">
        <w:rPr>
          <w:rFonts w:ascii="Courier New" w:hAnsi="Courier New" w:cs="Courier New"/>
          <w:noProof/>
          <w:lang w:eastAsia="id-ID"/>
        </w:rPr>
        <w:t>tc/network/inte</w:t>
      </w:r>
      <w:bookmarkStart w:id="0" w:name="_GoBack"/>
      <w:bookmarkEnd w:id="0"/>
      <w:r w:rsidRPr="005B7585">
        <w:rPr>
          <w:rFonts w:ascii="Courier New" w:hAnsi="Courier New" w:cs="Courier New"/>
          <w:noProof/>
          <w:lang w:eastAsia="id-ID"/>
        </w:rPr>
        <w:t>rfaces</w:t>
      </w:r>
      <w:r w:rsidRPr="00370479">
        <w:rPr>
          <w:rFonts w:ascii="Candara" w:hAnsi="Candara"/>
          <w:noProof/>
          <w:sz w:val="24"/>
          <w:szCs w:val="24"/>
        </w:rPr>
        <w:t xml:space="preserve"> </w:t>
      </w:r>
      <w:r w:rsidRPr="00196256">
        <w:rPr>
          <w:rFonts w:ascii="Candara" w:hAnsi="Candara"/>
          <w:noProof/>
          <w:sz w:val="24"/>
          <w:szCs w:val="24"/>
        </w:rPr>
        <w:pict>
          <v:shape id="Picture 1" o:spid="_x0000_i1026" type="#_x0000_t75" style="width:385.5pt;height:230.25pt;visibility:visible">
            <v:imagedata r:id="rId7" o:title=""/>
          </v:shape>
        </w:pict>
      </w:r>
    </w:p>
    <w:p w:rsidR="00A51C4C" w:rsidRDefault="00A51C4C" w:rsidP="00DC15CF">
      <w:pPr>
        <w:pStyle w:val="ListParagraph"/>
        <w:spacing w:line="360" w:lineRule="auto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Kemudian restart dengan</w:t>
      </w:r>
      <w:r>
        <w:rPr>
          <w:rFonts w:ascii="Candara" w:hAnsi="Candara"/>
          <w:sz w:val="24"/>
          <w:szCs w:val="24"/>
        </w:rPr>
        <w:t xml:space="preserve"> command</w:t>
      </w:r>
      <w:r w:rsidRPr="005B7585"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ourier New" w:hAnsi="Courier New" w:cs="Courier New"/>
        </w:rPr>
        <w:t>/etc/init.d/networking restart</w:t>
      </w:r>
      <w:r w:rsidRPr="005B7585">
        <w:rPr>
          <w:rFonts w:ascii="Candara" w:hAnsi="Candara"/>
          <w:sz w:val="24"/>
          <w:szCs w:val="24"/>
        </w:rPr>
        <w:t>, kemudian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cek</w:t>
      </w:r>
      <w:r>
        <w:rPr>
          <w:rFonts w:ascii="Candara" w:hAnsi="Candara"/>
          <w:sz w:val="24"/>
          <w:szCs w:val="24"/>
        </w:rPr>
        <w:t xml:space="preserve"> IP </w:t>
      </w:r>
      <w:r w:rsidRPr="005B7585">
        <w:rPr>
          <w:rFonts w:ascii="Candara" w:hAnsi="Candara"/>
          <w:sz w:val="24"/>
          <w:szCs w:val="24"/>
        </w:rPr>
        <w:t>dengan</w:t>
      </w:r>
      <w:r>
        <w:rPr>
          <w:rFonts w:ascii="Candara" w:hAnsi="Candara"/>
          <w:sz w:val="24"/>
          <w:szCs w:val="24"/>
        </w:rPr>
        <w:t xml:space="preserve"> command </w:t>
      </w:r>
      <w:r w:rsidRPr="005B7585">
        <w:rPr>
          <w:rFonts w:ascii="Courier New" w:hAnsi="Courier New" w:cs="Courier New"/>
        </w:rPr>
        <w:t>ifconfig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apakah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sudah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dapat</w:t>
      </w:r>
      <w:r>
        <w:rPr>
          <w:rFonts w:ascii="Candara" w:hAnsi="Candara"/>
          <w:sz w:val="24"/>
          <w:szCs w:val="24"/>
        </w:rPr>
        <w:t xml:space="preserve"> IP</w:t>
      </w:r>
      <w:r w:rsidRPr="005B7585">
        <w:rPr>
          <w:rFonts w:ascii="Candara" w:hAnsi="Candara"/>
          <w:sz w:val="24"/>
          <w:szCs w:val="24"/>
        </w:rPr>
        <w:t>.</w: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br w:type="page"/>
        <w:t xml:space="preserve">Install </w:t>
      </w:r>
      <w:r w:rsidRPr="005B7585">
        <w:rPr>
          <w:rFonts w:ascii="Candara" w:hAnsi="Candara"/>
          <w:sz w:val="24"/>
          <w:szCs w:val="24"/>
        </w:rPr>
        <w:t>BIND9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andara" w:hAnsi="Candara"/>
          <w:noProof/>
          <w:sz w:val="24"/>
          <w:szCs w:val="24"/>
        </w:rPr>
      </w:pPr>
      <w:r w:rsidRPr="00CD3D88">
        <w:rPr>
          <w:rFonts w:ascii="Candara" w:hAnsi="Candara"/>
          <w:noProof/>
          <w:sz w:val="24"/>
          <w:szCs w:val="24"/>
        </w:rPr>
        <w:pict>
          <v:shape id="_x0000_i1027" type="#_x0000_t75" style="width:449.25pt;height:96.75pt">
            <v:imagedata r:id="rId8" o:title=""/>
          </v:shape>
        </w:pict>
      </w:r>
    </w:p>
    <w:p w:rsidR="00A51C4C" w:rsidRPr="00DC15CF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Masuk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ke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named.conf.local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dengan</w:t>
      </w:r>
      <w:r>
        <w:rPr>
          <w:rFonts w:ascii="Candara" w:hAnsi="Candara"/>
          <w:sz w:val="24"/>
          <w:szCs w:val="24"/>
        </w:rPr>
        <w:t xml:space="preserve"> command :</w: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ourier New" w:hAnsi="Courier New" w:cs="Courier New"/>
          <w:szCs w:val="24"/>
        </w:rPr>
        <w:t xml:space="preserve">pico /etc/bind/named.conf.local 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Tambahkan Zone kelompok4.com beserta IP-</w:t>
      </w:r>
      <w:r w:rsidRPr="005B7585">
        <w:rPr>
          <w:rFonts w:ascii="Candara" w:hAnsi="Candara"/>
          <w:sz w:val="24"/>
          <w:szCs w:val="24"/>
        </w:rPr>
        <w:t>nya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seperti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dibawah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ini</w:t>
      </w:r>
      <w:r>
        <w:rPr>
          <w:rFonts w:ascii="Candara" w:hAnsi="Candara"/>
          <w:sz w:val="24"/>
          <w:szCs w:val="24"/>
        </w:rPr>
        <w:t>: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  <w:r w:rsidRPr="00196256">
        <w:rPr>
          <w:rFonts w:ascii="Candara" w:hAnsi="Candara"/>
          <w:noProof/>
          <w:sz w:val="24"/>
          <w:szCs w:val="24"/>
        </w:rPr>
        <w:pict>
          <v:shape id="Picture 3" o:spid="_x0000_i1028" type="#_x0000_t75" style="width:439.5pt;height:245.25pt;visibility:visible">
            <v:imagedata r:id="rId9" o:title=""/>
          </v:shape>
        </w:pic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 xml:space="preserve">Selanjutnya copy direktori </w:t>
      </w:r>
      <w:r w:rsidRPr="005B7585">
        <w:rPr>
          <w:rFonts w:ascii="Courier New" w:hAnsi="Courier New" w:cs="Courier New"/>
          <w:szCs w:val="24"/>
        </w:rPr>
        <w:t xml:space="preserve">/etc/bind/db.local </w:t>
      </w:r>
      <w:r w:rsidRPr="005B7585">
        <w:rPr>
          <w:rFonts w:ascii="Candara" w:hAnsi="Candara" w:cs="Courier New"/>
          <w:sz w:val="24"/>
          <w:szCs w:val="24"/>
        </w:rPr>
        <w:t>ke direktori</w:t>
      </w:r>
      <w:r w:rsidRPr="005B7585">
        <w:rPr>
          <w:rFonts w:ascii="Courier New" w:hAnsi="Courier New" w:cs="Courier New"/>
          <w:sz w:val="24"/>
          <w:szCs w:val="24"/>
        </w:rPr>
        <w:t xml:space="preserve"> </w:t>
      </w:r>
      <w:r w:rsidRPr="005B7585">
        <w:rPr>
          <w:rFonts w:ascii="Courier New" w:hAnsi="Courier New" w:cs="Courier New"/>
          <w:szCs w:val="24"/>
        </w:rPr>
        <w:t>var/cache/bind/kelompok4.com</w:t>
      </w:r>
    </w:p>
    <w:p w:rsidR="00A51C4C" w:rsidRPr="005B7585" w:rsidRDefault="00A51C4C" w:rsidP="00CD3D88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  <w:r w:rsidRPr="00CD3D88">
        <w:rPr>
          <w:rFonts w:ascii="Candara" w:hAnsi="Candara"/>
          <w:sz w:val="24"/>
          <w:szCs w:val="24"/>
        </w:rPr>
        <w:pict>
          <v:shape id="_x0000_i1029" type="#_x0000_t75" style="width:449.25pt;height:23.25pt">
            <v:imagedata r:id="rId10" o:title=""/>
          </v:shape>
        </w:pic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Pr="005B7585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 xml:space="preserve">Copy direktori </w:t>
      </w:r>
      <w:r w:rsidRPr="005B7585">
        <w:rPr>
          <w:rFonts w:ascii="Courier New" w:hAnsi="Courier New" w:cs="Courier New"/>
          <w:szCs w:val="24"/>
        </w:rPr>
        <w:t>db.127</w:t>
      </w:r>
      <w:r w:rsidRPr="005B7585">
        <w:rPr>
          <w:rFonts w:ascii="Candara" w:hAnsi="Candara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ke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 xml:space="preserve">direktori </w:t>
      </w:r>
      <w:r w:rsidRPr="005B7585">
        <w:rPr>
          <w:rFonts w:ascii="Courier New" w:hAnsi="Courier New" w:cs="Courier New"/>
          <w:szCs w:val="24"/>
        </w:rPr>
        <w:t>/var/cache/bind/4.168.192</w: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  <w:r w:rsidRPr="00CD3D88">
        <w:rPr>
          <w:rFonts w:ascii="Candara" w:hAnsi="Candara"/>
          <w:sz w:val="24"/>
          <w:szCs w:val="24"/>
        </w:rPr>
        <w:pict>
          <v:shape id="_x0000_i1030" type="#_x0000_t75" style="width:449.25pt;height:21pt">
            <v:imagedata r:id="rId11" o:title=""/>
          </v:shape>
        </w:pic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Pr="00343A40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Masuk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ke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direktori</w:t>
      </w:r>
      <w:r>
        <w:rPr>
          <w:rFonts w:ascii="Candara" w:hAnsi="Candara"/>
          <w:sz w:val="24"/>
          <w:szCs w:val="24"/>
        </w:rPr>
        <w:t xml:space="preserve"> </w:t>
      </w:r>
      <w:r w:rsidRPr="00343A40">
        <w:rPr>
          <w:rFonts w:ascii="Courier New" w:hAnsi="Courier New" w:cs="Courier New"/>
          <w:szCs w:val="24"/>
        </w:rPr>
        <w:t>/var/cache/bind/.</w:t>
      </w:r>
      <w:r w:rsidRPr="00343A40">
        <w:rPr>
          <w:rFonts w:ascii="Candara" w:hAnsi="Candara"/>
          <w:szCs w:val="24"/>
        </w:rPr>
        <w:t xml:space="preserve"> </w:t>
      </w:r>
      <w:r>
        <w:rPr>
          <w:rFonts w:ascii="Candara" w:hAnsi="Candara"/>
          <w:sz w:val="24"/>
          <w:szCs w:val="24"/>
        </w:rPr>
        <w:t>S</w:t>
      </w:r>
      <w:r w:rsidRPr="005B7585">
        <w:rPr>
          <w:rFonts w:ascii="Candara" w:hAnsi="Candara"/>
          <w:sz w:val="24"/>
          <w:szCs w:val="24"/>
        </w:rPr>
        <w:t>etelah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itu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edit</w:t>
      </w:r>
      <w:r>
        <w:rPr>
          <w:rFonts w:ascii="Candara" w:hAnsi="Candara"/>
          <w:sz w:val="24"/>
          <w:szCs w:val="24"/>
        </w:rPr>
        <w:t xml:space="preserve"> file </w:t>
      </w:r>
      <w:r w:rsidRPr="00343A40">
        <w:rPr>
          <w:rFonts w:ascii="Courier New" w:hAnsi="Courier New" w:cs="Courier New"/>
          <w:szCs w:val="24"/>
        </w:rPr>
        <w:t>kelompok4.com</w:t>
      </w:r>
      <w:r w:rsidRPr="00343A40">
        <w:rPr>
          <w:rFonts w:ascii="Candara" w:hAnsi="Candara" w:cs="Courier New"/>
          <w:szCs w:val="24"/>
        </w:rPr>
        <w:t xml:space="preserve"> </w:t>
      </w:r>
      <w:r>
        <w:rPr>
          <w:rFonts w:ascii="Candara" w:hAnsi="Candara" w:cs="Courier New"/>
          <w:sz w:val="24"/>
          <w:szCs w:val="24"/>
        </w:rPr>
        <w:t xml:space="preserve">seperti pada capture di bawah ini. </w: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Command : </w:t>
      </w:r>
      <w:r w:rsidRPr="00343A40">
        <w:rPr>
          <w:rFonts w:ascii="Courier New" w:hAnsi="Courier New" w:cs="Courier New"/>
          <w:szCs w:val="24"/>
        </w:rPr>
        <w:t>sudo pico /var/cache/bind/kelompok4.com</w:t>
      </w:r>
      <w:r>
        <w:rPr>
          <w:rFonts w:ascii="Candara" w:hAnsi="Candara" w:cs="Courier New"/>
          <w:sz w:val="24"/>
          <w:szCs w:val="24"/>
        </w:rPr>
        <w:t xml:space="preserve">. </w:t>
      </w:r>
    </w:p>
    <w:p w:rsidR="00A51C4C" w:rsidRPr="005B7585" w:rsidRDefault="00A51C4C" w:rsidP="00DC15CF">
      <w:pPr>
        <w:tabs>
          <w:tab w:val="left" w:pos="975"/>
        </w:tabs>
        <w:spacing w:line="360" w:lineRule="auto"/>
        <w:jc w:val="both"/>
        <w:rPr>
          <w:rFonts w:ascii="Candara" w:hAnsi="Candara"/>
        </w:rPr>
      </w:pPr>
      <w:r w:rsidRPr="005B7585">
        <w:rPr>
          <w:rFonts w:ascii="Candara" w:hAnsi="Candara"/>
        </w:rPr>
        <w:tab/>
      </w:r>
      <w:r w:rsidRPr="00196256">
        <w:rPr>
          <w:rFonts w:ascii="Candara" w:hAnsi="Candara"/>
          <w:noProof/>
        </w:rPr>
        <w:pict>
          <v:shape id="Picture 6" o:spid="_x0000_i1031" type="#_x0000_t75" style="width:375pt;height:3in;visibility:visible">
            <v:imagedata r:id="rId12" o:title=""/>
          </v:shape>
        </w:pict>
      </w:r>
    </w:p>
    <w:p w:rsidR="00A51C4C" w:rsidRPr="005B7585" w:rsidRDefault="00A51C4C" w:rsidP="00DC15CF">
      <w:pPr>
        <w:tabs>
          <w:tab w:val="left" w:pos="975"/>
        </w:tabs>
        <w:spacing w:line="360" w:lineRule="auto"/>
        <w:jc w:val="both"/>
        <w:rPr>
          <w:rFonts w:ascii="Candara" w:hAnsi="Candara"/>
        </w:rPr>
      </w:pPr>
    </w:p>
    <w:p w:rsidR="00A51C4C" w:rsidRPr="005B7585" w:rsidRDefault="00A51C4C" w:rsidP="00CD3D8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Setelah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itu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ketik</w:t>
      </w:r>
      <w:r>
        <w:rPr>
          <w:rFonts w:ascii="Candara" w:hAnsi="Candara"/>
          <w:sz w:val="24"/>
          <w:szCs w:val="24"/>
        </w:rPr>
        <w:t xml:space="preserve"> command  </w:t>
      </w:r>
      <w:r w:rsidRPr="00343A40">
        <w:rPr>
          <w:rFonts w:ascii="Courier New" w:hAnsi="Courier New" w:cs="Courier New"/>
          <w:szCs w:val="24"/>
        </w:rPr>
        <w:t>sudo pico /var/cache/bind/4.168.192</w:t>
      </w:r>
      <w:r w:rsidRPr="00343A40">
        <w:rPr>
          <w:rFonts w:ascii="Candara" w:hAnsi="Candara" w:cs="Courier New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dan edit seperti</w:t>
      </w:r>
      <w:r>
        <w:rPr>
          <w:rFonts w:ascii="Candara" w:hAnsi="Candara"/>
          <w:sz w:val="24"/>
          <w:szCs w:val="24"/>
        </w:rPr>
        <w:t xml:space="preserve"> capture </w:t>
      </w:r>
      <w:r w:rsidRPr="005B7585">
        <w:rPr>
          <w:rFonts w:ascii="Candara" w:hAnsi="Candara"/>
          <w:sz w:val="24"/>
          <w:szCs w:val="24"/>
        </w:rPr>
        <w:t>dibawah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ini :</w:t>
      </w:r>
    </w:p>
    <w:p w:rsidR="00A51C4C" w:rsidRPr="005B7585" w:rsidRDefault="00A51C4C" w:rsidP="00DC15CF">
      <w:pPr>
        <w:pStyle w:val="ListParagraph"/>
        <w:tabs>
          <w:tab w:val="left" w:pos="975"/>
        </w:tabs>
        <w:spacing w:line="360" w:lineRule="auto"/>
        <w:jc w:val="both"/>
        <w:rPr>
          <w:rFonts w:ascii="Candara" w:hAnsi="Candara"/>
          <w:sz w:val="24"/>
          <w:szCs w:val="24"/>
        </w:rPr>
      </w:pPr>
      <w:r w:rsidRPr="00196256">
        <w:rPr>
          <w:rFonts w:ascii="Candara" w:hAnsi="Candara"/>
          <w:noProof/>
          <w:sz w:val="24"/>
          <w:szCs w:val="24"/>
        </w:rPr>
        <w:pict>
          <v:shape id="Picture 7" o:spid="_x0000_i1032" type="#_x0000_t75" style="width:393.75pt;height:247.5pt;visibility:visible">
            <v:imagedata r:id="rId13" o:title=""/>
          </v:shape>
        </w:pict>
      </w:r>
    </w:p>
    <w:p w:rsidR="00A51C4C" w:rsidRPr="005B7585" w:rsidRDefault="00A51C4C" w:rsidP="00DC15CF">
      <w:pPr>
        <w:pStyle w:val="ListParagraph"/>
        <w:tabs>
          <w:tab w:val="left" w:pos="975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CD3D8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Setelah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selesai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seting</w:t>
      </w:r>
      <w:r>
        <w:rPr>
          <w:rFonts w:ascii="Candara" w:hAnsi="Candara"/>
          <w:sz w:val="24"/>
          <w:szCs w:val="24"/>
        </w:rPr>
        <w:t xml:space="preserve"> DNS</w:t>
      </w:r>
      <w:r w:rsidRPr="005B7585">
        <w:rPr>
          <w:rFonts w:ascii="Candara" w:hAnsi="Candara"/>
          <w:sz w:val="24"/>
          <w:szCs w:val="24"/>
        </w:rPr>
        <w:t>, restart dengan</w:t>
      </w:r>
      <w:r>
        <w:rPr>
          <w:rFonts w:ascii="Candara" w:hAnsi="Candara"/>
          <w:sz w:val="24"/>
          <w:szCs w:val="24"/>
        </w:rPr>
        <w:t xml:space="preserve"> command </w:t>
      </w:r>
      <w:r w:rsidRPr="00343A40">
        <w:rPr>
          <w:rFonts w:ascii="Courier New" w:hAnsi="Courier New" w:cs="Courier New"/>
          <w:szCs w:val="24"/>
        </w:rPr>
        <w:t>/etc/init.d/bind9 restart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jika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tidak</w:t>
      </w:r>
      <w:r>
        <w:rPr>
          <w:rFonts w:ascii="Candara" w:hAnsi="Candara"/>
          <w:sz w:val="24"/>
          <w:szCs w:val="24"/>
        </w:rPr>
        <w:t xml:space="preserve"> </w:t>
      </w:r>
      <w:r w:rsidRPr="005B7585">
        <w:rPr>
          <w:rFonts w:ascii="Candara" w:hAnsi="Candara"/>
          <w:sz w:val="24"/>
          <w:szCs w:val="24"/>
        </w:rPr>
        <w:t>ada error maka</w:t>
      </w:r>
      <w:r>
        <w:rPr>
          <w:rFonts w:ascii="Candara" w:hAnsi="Candara"/>
          <w:sz w:val="24"/>
          <w:szCs w:val="24"/>
        </w:rPr>
        <w:t xml:space="preserve"> DNS </w:t>
      </w:r>
      <w:r w:rsidRPr="005B7585">
        <w:rPr>
          <w:rFonts w:ascii="Candara" w:hAnsi="Candara"/>
          <w:sz w:val="24"/>
          <w:szCs w:val="24"/>
        </w:rPr>
        <w:t>sudah</w:t>
      </w:r>
      <w:r>
        <w:rPr>
          <w:rFonts w:ascii="Candara" w:hAnsi="Candara"/>
          <w:sz w:val="24"/>
          <w:szCs w:val="24"/>
        </w:rPr>
        <w:t xml:space="preserve"> bisa </w:t>
      </w:r>
      <w:r w:rsidRPr="005B7585">
        <w:rPr>
          <w:rFonts w:ascii="Candara" w:hAnsi="Candara"/>
          <w:sz w:val="24"/>
          <w:szCs w:val="24"/>
        </w:rPr>
        <w:t>digunakan</w:t>
      </w:r>
      <w:r>
        <w:rPr>
          <w:rFonts w:ascii="Candara" w:hAnsi="Candara"/>
          <w:sz w:val="24"/>
          <w:szCs w:val="24"/>
        </w:rPr>
        <w:t>.</w:t>
      </w:r>
    </w:p>
    <w:p w:rsidR="00A51C4C" w:rsidRPr="005B7585" w:rsidRDefault="00A51C4C" w:rsidP="000E0810">
      <w:pPr>
        <w:pStyle w:val="ListParagraph"/>
        <w:spacing w:line="360" w:lineRule="auto"/>
        <w:ind w:left="360"/>
        <w:jc w:val="both"/>
        <w:rPr>
          <w:rFonts w:ascii="Candara" w:hAnsi="Candara"/>
          <w:sz w:val="24"/>
          <w:szCs w:val="24"/>
        </w:rPr>
      </w:pPr>
    </w:p>
    <w:p w:rsidR="00A51C4C" w:rsidRPr="00CD3D88" w:rsidRDefault="00A51C4C" w:rsidP="00CD3D88">
      <w:pPr>
        <w:pStyle w:val="ListParagraph"/>
        <w:numPr>
          <w:ilvl w:val="0"/>
          <w:numId w:val="37"/>
        </w:numPr>
        <w:spacing w:line="36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T</w:t>
      </w:r>
      <w:r w:rsidRPr="005B7585">
        <w:rPr>
          <w:rFonts w:ascii="Candara" w:hAnsi="Candara"/>
          <w:sz w:val="24"/>
          <w:szCs w:val="24"/>
        </w:rPr>
        <w:t>es</w:t>
      </w:r>
      <w:r>
        <w:rPr>
          <w:rFonts w:ascii="Candara" w:hAnsi="Candara"/>
          <w:sz w:val="24"/>
          <w:szCs w:val="24"/>
        </w:rPr>
        <w:t xml:space="preserve"> </w:t>
      </w:r>
      <w:r>
        <w:rPr>
          <w:rFonts w:ascii="Candara" w:hAnsi="Candara" w:cs="Courier New"/>
          <w:sz w:val="24"/>
          <w:szCs w:val="24"/>
        </w:rPr>
        <w:t>ping IP</w:t>
      </w:r>
      <w:r w:rsidRPr="005B7585">
        <w:rPr>
          <w:rFonts w:ascii="Candara" w:hAnsi="Candara" w:cs="Courier New"/>
          <w:sz w:val="24"/>
          <w:szCs w:val="24"/>
        </w:rPr>
        <w:t xml:space="preserve"> static </w:t>
      </w:r>
      <w:r>
        <w:rPr>
          <w:rFonts w:ascii="Candara" w:hAnsi="Candara" w:cs="Courier New"/>
          <w:sz w:val="24"/>
          <w:szCs w:val="24"/>
        </w:rPr>
        <w:t>1</w:t>
      </w:r>
      <w:r w:rsidRPr="005B7585">
        <w:rPr>
          <w:rFonts w:ascii="Candara" w:hAnsi="Candara" w:cs="Courier New"/>
          <w:sz w:val="24"/>
          <w:szCs w:val="24"/>
        </w:rPr>
        <w:t>92.168.4.10</w:t>
      </w:r>
    </w:p>
    <w:p w:rsidR="00A51C4C" w:rsidRPr="00343A40" w:rsidRDefault="00A51C4C" w:rsidP="00CD3D88">
      <w:pPr>
        <w:pStyle w:val="ListParagraph"/>
        <w:spacing w:line="360" w:lineRule="auto"/>
        <w:ind w:left="360" w:firstLine="360"/>
        <w:rPr>
          <w:rFonts w:ascii="Candara" w:hAnsi="Candara"/>
          <w:sz w:val="24"/>
          <w:szCs w:val="24"/>
        </w:rPr>
      </w:pPr>
      <w:r w:rsidRPr="00CD3D88">
        <w:rPr>
          <w:rFonts w:ascii="Candara" w:hAnsi="Candara"/>
          <w:sz w:val="24"/>
          <w:szCs w:val="24"/>
        </w:rPr>
        <w:pict>
          <v:shape id="_x0000_i1033" type="#_x0000_t75" style="width:446.25pt;height:94.5pt">
            <v:imagedata r:id="rId14" o:title=""/>
          </v:shape>
        </w:pict>
      </w:r>
    </w:p>
    <w:p w:rsidR="00A51C4C" w:rsidRPr="005B7585" w:rsidRDefault="00A51C4C" w:rsidP="00DC15CF">
      <w:pPr>
        <w:pStyle w:val="ListParagraph"/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Pr="00364E2A" w:rsidRDefault="00A51C4C" w:rsidP="00DC15C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Cek DNS dengan command </w:t>
      </w:r>
      <w:r w:rsidRPr="00343A40">
        <w:rPr>
          <w:rFonts w:ascii="Courier New" w:hAnsi="Courier New" w:cs="Courier New"/>
          <w:szCs w:val="24"/>
        </w:rPr>
        <w:t>nslookup</w:t>
      </w:r>
    </w:p>
    <w:p w:rsidR="00A51C4C" w:rsidRPr="00343A40" w:rsidRDefault="00A51C4C" w:rsidP="00364E2A">
      <w:pPr>
        <w:pStyle w:val="ListParagraph"/>
        <w:spacing w:line="360" w:lineRule="auto"/>
        <w:ind w:left="360" w:firstLine="360"/>
        <w:jc w:val="both"/>
        <w:rPr>
          <w:rFonts w:ascii="Candara" w:hAnsi="Candara"/>
          <w:sz w:val="24"/>
          <w:szCs w:val="24"/>
        </w:rPr>
      </w:pPr>
      <w:r w:rsidRPr="00364E2A">
        <w:rPr>
          <w:rFonts w:ascii="Courier New" w:hAnsi="Courier New" w:cs="Courier New"/>
          <w:szCs w:val="24"/>
        </w:rPr>
        <w:pict>
          <v:shape id="_x0000_i1034" type="#_x0000_t75" style="width:447.75pt;height:96.75pt">
            <v:imagedata r:id="rId15" o:title=""/>
          </v:shape>
        </w:pict>
      </w:r>
    </w:p>
    <w:p w:rsidR="00A51C4C" w:rsidRDefault="00A51C4C" w:rsidP="000E0810">
      <w:pPr>
        <w:pStyle w:val="ListParagraph"/>
        <w:spacing w:line="360" w:lineRule="auto"/>
        <w:ind w:left="360"/>
        <w:jc w:val="both"/>
        <w:rPr>
          <w:rFonts w:ascii="Candara" w:hAnsi="Candara"/>
          <w:sz w:val="24"/>
          <w:szCs w:val="24"/>
        </w:rPr>
      </w:pPr>
    </w:p>
    <w:p w:rsidR="00A51C4C" w:rsidRDefault="00A51C4C" w:rsidP="00364E2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B7585">
        <w:rPr>
          <w:rFonts w:ascii="Candara" w:hAnsi="Candara"/>
          <w:sz w:val="24"/>
          <w:szCs w:val="24"/>
        </w:rPr>
        <w:t>Tes</w:t>
      </w:r>
      <w:r>
        <w:rPr>
          <w:rFonts w:ascii="Candara" w:hAnsi="Candara"/>
          <w:sz w:val="24"/>
          <w:szCs w:val="24"/>
        </w:rPr>
        <w:t xml:space="preserve"> </w:t>
      </w:r>
      <w:r>
        <w:rPr>
          <w:rFonts w:ascii="Candara" w:hAnsi="Candara" w:cs="Courier New"/>
          <w:sz w:val="24"/>
          <w:szCs w:val="24"/>
        </w:rPr>
        <w:t>ping DNS dengan command</w:t>
      </w:r>
      <w:r w:rsidRPr="005B7585">
        <w:rPr>
          <w:rFonts w:ascii="Candara" w:hAnsi="Candara" w:cs="Courier New"/>
          <w:sz w:val="24"/>
          <w:szCs w:val="24"/>
        </w:rPr>
        <w:t xml:space="preserve"> </w:t>
      </w:r>
      <w:r w:rsidRPr="00343A40">
        <w:rPr>
          <w:rFonts w:ascii="Courier New" w:hAnsi="Courier New" w:cs="Courier New"/>
          <w:szCs w:val="24"/>
        </w:rPr>
        <w:t>ping kelompok4.com</w:t>
      </w:r>
      <w:r w:rsidRPr="005B7585">
        <w:rPr>
          <w:rFonts w:ascii="Candara" w:hAnsi="Candara"/>
          <w:sz w:val="24"/>
          <w:szCs w:val="24"/>
        </w:rPr>
        <w:t>, jika</w:t>
      </w:r>
      <w:r>
        <w:rPr>
          <w:rFonts w:ascii="Candara" w:hAnsi="Candara"/>
          <w:sz w:val="24"/>
          <w:szCs w:val="24"/>
        </w:rPr>
        <w:t xml:space="preserve"> lancar </w:t>
      </w:r>
      <w:r w:rsidRPr="005B7585">
        <w:rPr>
          <w:rFonts w:ascii="Candara" w:hAnsi="Candara"/>
          <w:sz w:val="24"/>
          <w:szCs w:val="24"/>
        </w:rPr>
        <w:t>maka</w:t>
      </w:r>
      <w:r>
        <w:rPr>
          <w:rFonts w:ascii="Candara" w:hAnsi="Candara"/>
          <w:sz w:val="24"/>
          <w:szCs w:val="24"/>
        </w:rPr>
        <w:t xml:space="preserve"> DNS telah dapat digunakan.</w:t>
      </w:r>
    </w:p>
    <w:p w:rsidR="00A51C4C" w:rsidRPr="00343A40" w:rsidRDefault="00A51C4C" w:rsidP="00364E2A">
      <w:pPr>
        <w:pStyle w:val="ListParagraph"/>
        <w:spacing w:line="360" w:lineRule="auto"/>
        <w:ind w:left="360" w:firstLine="360"/>
        <w:jc w:val="both"/>
        <w:rPr>
          <w:rFonts w:ascii="Candara" w:hAnsi="Candara"/>
          <w:sz w:val="24"/>
          <w:szCs w:val="24"/>
        </w:rPr>
      </w:pPr>
      <w:r w:rsidRPr="00364E2A">
        <w:rPr>
          <w:rFonts w:ascii="Candara" w:hAnsi="Candara"/>
          <w:sz w:val="24"/>
          <w:szCs w:val="24"/>
        </w:rPr>
        <w:pict>
          <v:shape id="_x0000_i1035" type="#_x0000_t75" style="width:450.75pt;height:65.25pt">
            <v:imagedata r:id="rId16" o:title=""/>
          </v:shape>
        </w:pict>
      </w:r>
    </w:p>
    <w:p w:rsidR="00A51C4C" w:rsidRPr="005B7585" w:rsidRDefault="00A51C4C" w:rsidP="00DC15CF">
      <w:pPr>
        <w:tabs>
          <w:tab w:val="left" w:pos="1320"/>
        </w:tabs>
        <w:spacing w:line="360" w:lineRule="auto"/>
        <w:jc w:val="both"/>
        <w:rPr>
          <w:rFonts w:ascii="Candara" w:hAnsi="Candara"/>
        </w:rPr>
      </w:pPr>
    </w:p>
    <w:p w:rsidR="00A51C4C" w:rsidRPr="005B7585" w:rsidRDefault="00A51C4C" w:rsidP="00DC15CF">
      <w:pPr>
        <w:tabs>
          <w:tab w:val="left" w:pos="1320"/>
        </w:tabs>
        <w:spacing w:line="360" w:lineRule="auto"/>
        <w:jc w:val="both"/>
        <w:rPr>
          <w:rFonts w:ascii="Candara" w:hAnsi="Candara"/>
        </w:rPr>
      </w:pPr>
    </w:p>
    <w:p w:rsidR="00A51C4C" w:rsidRDefault="00A51C4C" w:rsidP="00DC15CF">
      <w:pPr>
        <w:tabs>
          <w:tab w:val="left" w:pos="1320"/>
        </w:tabs>
        <w:spacing w:line="360" w:lineRule="auto"/>
        <w:jc w:val="both"/>
        <w:rPr>
          <w:rFonts w:ascii="Candara" w:hAnsi="Candara"/>
          <w:b/>
        </w:rPr>
      </w:pPr>
      <w:r w:rsidRPr="005B7585">
        <w:rPr>
          <w:rFonts w:ascii="Candara" w:hAnsi="Candara"/>
          <w:b/>
        </w:rPr>
        <w:tab/>
      </w:r>
    </w:p>
    <w:p w:rsidR="00A51C4C" w:rsidRDefault="00A51C4C" w:rsidP="00364E2A">
      <w:pPr>
        <w:jc w:val="both"/>
        <w:rPr>
          <w:rFonts w:ascii="Candara" w:hAnsi="Candara"/>
          <w:noProof/>
          <w:lang w:eastAsia="id-ID"/>
        </w:rPr>
      </w:pPr>
      <w:r>
        <w:rPr>
          <w:rFonts w:ascii="Candara" w:hAnsi="Candara"/>
          <w:b/>
        </w:rPr>
        <w:br w:type="page"/>
      </w:r>
    </w:p>
    <w:p w:rsidR="00A51C4C" w:rsidRDefault="00A51C4C" w:rsidP="00364E2A">
      <w:pPr>
        <w:spacing w:line="360" w:lineRule="auto"/>
        <w:jc w:val="center"/>
        <w:rPr>
          <w:rFonts w:ascii="Candara" w:hAnsi="Candara"/>
          <w:b/>
          <w:noProof/>
          <w:sz w:val="28"/>
          <w:lang w:eastAsia="id-ID"/>
        </w:rPr>
      </w:pPr>
      <w:r>
        <w:rPr>
          <w:rFonts w:ascii="Candara" w:hAnsi="Candara"/>
          <w:b/>
          <w:noProof/>
          <w:sz w:val="28"/>
          <w:lang w:eastAsia="id-ID"/>
        </w:rPr>
        <w:t>KONFIGURASI WEB SERVER</w:t>
      </w:r>
    </w:p>
    <w:p w:rsidR="00A51C4C" w:rsidRPr="005B7585" w:rsidRDefault="00A51C4C" w:rsidP="00DC15CF">
      <w:pPr>
        <w:spacing w:line="360" w:lineRule="auto"/>
        <w:jc w:val="both"/>
        <w:rPr>
          <w:rFonts w:ascii="Candara" w:hAnsi="Candara"/>
          <w:noProof/>
          <w:lang w:eastAsia="id-ID"/>
        </w:rPr>
      </w:pPr>
    </w:p>
    <w:p w:rsidR="00A51C4C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Install APACHE2 sebagai aplikasi WEB SERVER</w:t>
      </w:r>
    </w:p>
    <w:p w:rsidR="00A51C4C" w:rsidRDefault="00A51C4C" w:rsidP="00364E2A">
      <w:pPr>
        <w:pStyle w:val="ListParagraph"/>
        <w:spacing w:line="360" w:lineRule="auto"/>
        <w:ind w:left="360" w:firstLine="360"/>
        <w:jc w:val="both"/>
        <w:rPr>
          <w:rFonts w:ascii="Candara" w:hAnsi="Candara"/>
          <w:sz w:val="24"/>
          <w:szCs w:val="24"/>
        </w:rPr>
      </w:pPr>
      <w:r w:rsidRPr="00364E2A">
        <w:rPr>
          <w:rFonts w:ascii="Candara" w:hAnsi="Candara"/>
          <w:sz w:val="24"/>
          <w:szCs w:val="24"/>
        </w:rPr>
        <w:pict>
          <v:shape id="_x0000_i1036" type="#_x0000_t75" style="width:447.75pt;height:90pt">
            <v:imagedata r:id="rId17" o:title=""/>
          </v:shape>
        </w:pict>
      </w:r>
    </w:p>
    <w:p w:rsidR="00A51C4C" w:rsidRPr="005B758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Pr="005B7585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I</w:t>
      </w:r>
      <w:r w:rsidRPr="005B7585">
        <w:rPr>
          <w:rFonts w:ascii="Candara" w:hAnsi="Candara"/>
          <w:sz w:val="24"/>
          <w:szCs w:val="24"/>
        </w:rPr>
        <w:t xml:space="preserve">nstall </w:t>
      </w:r>
      <w:r>
        <w:rPr>
          <w:rFonts w:ascii="Candara" w:hAnsi="Candara"/>
          <w:sz w:val="24"/>
          <w:szCs w:val="24"/>
        </w:rPr>
        <w:t xml:space="preserve"> </w:t>
      </w:r>
      <w:r w:rsidRPr="00E8373B">
        <w:rPr>
          <w:rFonts w:ascii="Courier New" w:hAnsi="Courier New" w:cs="Courier New"/>
        </w:rPr>
        <w:t>php5</w:t>
      </w:r>
      <w:r>
        <w:rPr>
          <w:rFonts w:ascii="Courier New" w:hAnsi="Courier New" w:cs="Courier New"/>
        </w:rPr>
        <w:t xml:space="preserve">, </w:t>
      </w:r>
      <w:r w:rsidRPr="00E8373B">
        <w:rPr>
          <w:rFonts w:ascii="Courier New" w:hAnsi="Courier New" w:cs="Courier New"/>
        </w:rPr>
        <w:t>php5-mysql</w:t>
      </w:r>
      <w:r>
        <w:rPr>
          <w:rFonts w:ascii="Courier New" w:hAnsi="Courier New" w:cs="Courier New"/>
        </w:rPr>
        <w:t>,</w:t>
      </w:r>
      <w:r w:rsidRPr="00E8373B">
        <w:rPr>
          <w:rFonts w:ascii="Candara" w:hAnsi="Candara" w:cs="Courier New"/>
          <w:sz w:val="24"/>
        </w:rPr>
        <w:t xml:space="preserve"> dan </w:t>
      </w:r>
      <w:r>
        <w:rPr>
          <w:rFonts w:ascii="Candara" w:hAnsi="Candara" w:cs="Courier New"/>
          <w:sz w:val="24"/>
        </w:rPr>
        <w:t xml:space="preserve"> </w:t>
      </w:r>
      <w:r w:rsidRPr="00E8373B">
        <w:rPr>
          <w:rFonts w:ascii="Courier New" w:hAnsi="Courier New" w:cs="Courier New"/>
        </w:rPr>
        <w:t>libapache2-mod-php5</w:t>
      </w:r>
      <w:r>
        <w:rPr>
          <w:rFonts w:ascii="Courier New" w:hAnsi="Courier New" w:cs="Courier New"/>
        </w:rPr>
        <w:t>.</w:t>
      </w:r>
    </w:p>
    <w:p w:rsidR="00A51C4C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  <w:r w:rsidRPr="00364E2A">
        <w:rPr>
          <w:rFonts w:ascii="Candara" w:hAnsi="Candara"/>
          <w:sz w:val="24"/>
          <w:szCs w:val="24"/>
        </w:rPr>
        <w:pict>
          <v:shape id="_x0000_i1037" type="#_x0000_t75" style="width:448.5pt;height:102pt">
            <v:imagedata r:id="rId18" o:title=""/>
          </v:shape>
        </w:pict>
      </w:r>
    </w:p>
    <w:p w:rsidR="00A51C4C" w:rsidRPr="005B758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Pr="00364E2A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B</w:t>
      </w:r>
      <w:r w:rsidRPr="005B7585">
        <w:rPr>
          <w:rFonts w:ascii="Candara" w:hAnsi="Candara"/>
          <w:sz w:val="24"/>
          <w:szCs w:val="24"/>
        </w:rPr>
        <w:t>uat</w:t>
      </w:r>
      <w:r>
        <w:rPr>
          <w:rFonts w:ascii="Candara" w:hAnsi="Candara"/>
          <w:sz w:val="24"/>
          <w:szCs w:val="24"/>
        </w:rPr>
        <w:t xml:space="preserve"> direktori web pada </w:t>
      </w:r>
      <w:r w:rsidRPr="005B7585">
        <w:rPr>
          <w:rFonts w:ascii="Candara" w:hAnsi="Candara"/>
          <w:sz w:val="24"/>
          <w:szCs w:val="24"/>
        </w:rPr>
        <w:t xml:space="preserve">direktori </w:t>
      </w:r>
      <w:r w:rsidRPr="00E8373B">
        <w:rPr>
          <w:rFonts w:ascii="Courier New" w:hAnsi="Courier New" w:cs="Courier New"/>
          <w:szCs w:val="24"/>
        </w:rPr>
        <w:t>/var/www/</w:t>
      </w:r>
    </w:p>
    <w:p w:rsidR="00A51C4C" w:rsidRDefault="00A51C4C" w:rsidP="00364E2A">
      <w:pPr>
        <w:pStyle w:val="ListParagraph"/>
        <w:spacing w:line="360" w:lineRule="auto"/>
        <w:ind w:left="360" w:firstLine="360"/>
        <w:jc w:val="both"/>
        <w:rPr>
          <w:rFonts w:ascii="Candara" w:hAnsi="Candara"/>
          <w:noProof/>
          <w:sz w:val="24"/>
          <w:szCs w:val="24"/>
        </w:rPr>
      </w:pPr>
      <w:r w:rsidRPr="00364E2A">
        <w:rPr>
          <w:rFonts w:ascii="Candara" w:hAnsi="Candara"/>
          <w:noProof/>
          <w:sz w:val="24"/>
          <w:szCs w:val="24"/>
        </w:rPr>
        <w:pict>
          <v:shape id="_x0000_i1038" type="#_x0000_t75" style="width:381pt;height:13.5pt">
            <v:imagedata r:id="rId19" o:title=""/>
          </v:shape>
        </w:pict>
      </w:r>
    </w:p>
    <w:p w:rsidR="00A51C4C" w:rsidRPr="005B758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E</w:t>
      </w:r>
      <w:r w:rsidRPr="005B7585">
        <w:rPr>
          <w:rFonts w:ascii="Candara" w:hAnsi="Candara"/>
          <w:sz w:val="24"/>
          <w:szCs w:val="24"/>
        </w:rPr>
        <w:t xml:space="preserve">dit </w:t>
      </w:r>
      <w:r>
        <w:rPr>
          <w:rFonts w:ascii="Candara" w:hAnsi="Candara"/>
          <w:sz w:val="24"/>
          <w:szCs w:val="24"/>
        </w:rPr>
        <w:t xml:space="preserve">default </w:t>
      </w:r>
      <w:r w:rsidRPr="005B7585">
        <w:rPr>
          <w:rFonts w:ascii="Candara" w:hAnsi="Candara"/>
          <w:sz w:val="24"/>
          <w:szCs w:val="24"/>
        </w:rPr>
        <w:t>dengan</w:t>
      </w:r>
      <w:r>
        <w:rPr>
          <w:rFonts w:ascii="Candara" w:hAnsi="Candara"/>
          <w:sz w:val="24"/>
          <w:szCs w:val="24"/>
        </w:rPr>
        <w:t xml:space="preserve"> command : 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ourier New" w:hAnsi="Courier New" w:cs="Courier New"/>
          <w:szCs w:val="24"/>
        </w:rPr>
      </w:pPr>
      <w:r w:rsidRPr="00E8373B">
        <w:rPr>
          <w:rFonts w:ascii="Courier New" w:hAnsi="Courier New" w:cs="Courier New"/>
          <w:szCs w:val="24"/>
        </w:rPr>
        <w:t>gedit /etc/apache2/sites-available/default</w:t>
      </w:r>
    </w:p>
    <w:p w:rsidR="00A51C4C" w:rsidRDefault="00A51C4C" w:rsidP="00DC15CF">
      <w:pPr>
        <w:pStyle w:val="ListParagraph"/>
        <w:spacing w:line="360" w:lineRule="auto"/>
        <w:jc w:val="both"/>
        <w:rPr>
          <w:rFonts w:ascii="Courier New" w:hAnsi="Courier New" w:cs="Courier New"/>
          <w:szCs w:val="24"/>
        </w:rPr>
      </w:pPr>
      <w:r w:rsidRPr="00364E2A">
        <w:rPr>
          <w:rFonts w:ascii="Courier New" w:hAnsi="Courier New" w:cs="Courier New"/>
          <w:szCs w:val="24"/>
        </w:rPr>
        <w:pict>
          <v:shape id="_x0000_i1039" type="#_x0000_t75" style="width:449.25pt;height:186pt">
            <v:imagedata r:id="rId20" o:title=""/>
          </v:shape>
        </w:pict>
      </w:r>
    </w:p>
    <w:p w:rsidR="00A51C4C" w:rsidRPr="00E8373B" w:rsidRDefault="00A51C4C" w:rsidP="00DC15CF">
      <w:pPr>
        <w:pStyle w:val="ListParagraph"/>
        <w:spacing w:line="360" w:lineRule="auto"/>
        <w:jc w:val="both"/>
        <w:rPr>
          <w:rFonts w:ascii="Courier New" w:hAnsi="Courier New" w:cs="Courier New"/>
          <w:szCs w:val="24"/>
        </w:rPr>
      </w:pPr>
    </w:p>
    <w:p w:rsidR="00A51C4C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Tambahkan file index.html pada direktori </w:t>
      </w:r>
      <w:r w:rsidRPr="00E8373B">
        <w:rPr>
          <w:rFonts w:ascii="Courier New" w:hAnsi="Courier New" w:cs="Courier New"/>
          <w:szCs w:val="24"/>
        </w:rPr>
        <w:t>/var/www/web</w:t>
      </w:r>
      <w:r>
        <w:rPr>
          <w:rFonts w:ascii="Candara" w:hAnsi="Candara"/>
          <w:sz w:val="24"/>
          <w:szCs w:val="24"/>
        </w:rPr>
        <w:t>.</w:t>
      </w:r>
    </w:p>
    <w:p w:rsidR="00A51C4C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Command :  </w:t>
      </w:r>
      <w:r>
        <w:rPr>
          <w:rFonts w:ascii="Courier New" w:hAnsi="Courier New" w:cs="Courier New"/>
          <w:szCs w:val="24"/>
        </w:rPr>
        <w:t>gedit /var</w:t>
      </w:r>
      <w:r w:rsidRPr="00E8373B">
        <w:rPr>
          <w:rFonts w:ascii="Courier New" w:hAnsi="Courier New" w:cs="Courier New"/>
          <w:szCs w:val="24"/>
        </w:rPr>
        <w:t>/www/web/index.html</w:t>
      </w:r>
      <w:r w:rsidRPr="005B7585">
        <w:rPr>
          <w:rFonts w:ascii="Candara" w:hAnsi="Candara"/>
          <w:sz w:val="24"/>
          <w:szCs w:val="24"/>
        </w:rPr>
        <w:t xml:space="preserve"> </w:t>
      </w:r>
    </w:p>
    <w:p w:rsidR="00A51C4C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  <w:r w:rsidRPr="00364E2A">
        <w:rPr>
          <w:rFonts w:ascii="Candara" w:hAnsi="Candara"/>
          <w:sz w:val="24"/>
          <w:szCs w:val="24"/>
        </w:rPr>
        <w:pict>
          <v:shape id="_x0000_i1040" type="#_x0000_t75" style="width:447.75pt;height:202.5pt">
            <v:imagedata r:id="rId21" o:title=""/>
          </v:shape>
        </w:pict>
      </w:r>
    </w:p>
    <w:p w:rsidR="00A51C4C" w:rsidRPr="005B758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T</w:t>
      </w:r>
      <w:r w:rsidRPr="005B7585">
        <w:rPr>
          <w:rFonts w:ascii="Candara" w:hAnsi="Candara"/>
          <w:sz w:val="24"/>
          <w:szCs w:val="24"/>
        </w:rPr>
        <w:t>es</w:t>
      </w:r>
      <w:r>
        <w:rPr>
          <w:rFonts w:ascii="Candara" w:hAnsi="Candara"/>
          <w:sz w:val="24"/>
          <w:szCs w:val="24"/>
        </w:rPr>
        <w:t xml:space="preserve"> koneksi PC</w:t>
      </w:r>
      <w:r w:rsidRPr="005B7585">
        <w:rPr>
          <w:rFonts w:ascii="Candara" w:hAnsi="Candara"/>
          <w:sz w:val="24"/>
          <w:szCs w:val="24"/>
        </w:rPr>
        <w:t xml:space="preserve"> dengan</w:t>
      </w:r>
      <w:r>
        <w:rPr>
          <w:rFonts w:ascii="Candara" w:hAnsi="Candara"/>
          <w:sz w:val="24"/>
          <w:szCs w:val="24"/>
        </w:rPr>
        <w:t xml:space="preserve"> DNS dengan melakukan ping.</w:t>
      </w:r>
    </w:p>
    <w:p w:rsidR="00A51C4C" w:rsidRDefault="00A51C4C" w:rsidP="000E0810">
      <w:pPr>
        <w:pStyle w:val="ListParagraph"/>
        <w:spacing w:line="360" w:lineRule="auto"/>
        <w:ind w:left="360" w:firstLine="360"/>
        <w:jc w:val="both"/>
        <w:rPr>
          <w:rFonts w:ascii="Candara" w:hAnsi="Candara"/>
          <w:sz w:val="24"/>
          <w:szCs w:val="24"/>
        </w:rPr>
      </w:pPr>
      <w:r w:rsidRPr="00196256">
        <w:rPr>
          <w:rFonts w:ascii="Candara" w:hAnsi="Candara"/>
          <w:noProof/>
          <w:sz w:val="24"/>
          <w:szCs w:val="24"/>
        </w:rPr>
        <w:pict>
          <v:shape id="Picture 17" o:spid="_x0000_i1041" type="#_x0000_t75" style="width:447pt;height:138.75pt;visibility:visible">
            <v:imagedata r:id="rId22" o:title="" croptop="1646f"/>
          </v:shape>
        </w:pict>
      </w:r>
    </w:p>
    <w:p w:rsidR="00A51C4C" w:rsidRPr="005B758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</w:p>
    <w:p w:rsidR="00A51C4C" w:rsidRDefault="00A51C4C" w:rsidP="00364E2A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Candara" w:hAnsi="Candara"/>
          <w:sz w:val="24"/>
          <w:szCs w:val="24"/>
        </w:rPr>
      </w:pPr>
      <w:r w:rsidRPr="005F054C">
        <w:rPr>
          <w:rFonts w:ascii="Candara" w:hAnsi="Candara"/>
          <w:sz w:val="24"/>
          <w:szCs w:val="24"/>
        </w:rPr>
        <w:t xml:space="preserve">Cek di browser dengan alamat DNS webserver: </w:t>
      </w:r>
      <w:hyperlink r:id="rId23" w:history="1">
        <w:r w:rsidRPr="00371AC3">
          <w:rPr>
            <w:rStyle w:val="Hyperlink"/>
            <w:rFonts w:ascii="Candara" w:hAnsi="Candara"/>
            <w:sz w:val="24"/>
            <w:szCs w:val="24"/>
          </w:rPr>
          <w:t>www.kelompok4.com</w:t>
        </w:r>
      </w:hyperlink>
    </w:p>
    <w:p w:rsidR="00A51C4C" w:rsidRPr="005F054C" w:rsidRDefault="00A51C4C" w:rsidP="00DC15CF">
      <w:pPr>
        <w:pStyle w:val="ListParagraph"/>
        <w:jc w:val="both"/>
        <w:rPr>
          <w:rFonts w:ascii="Candara" w:hAnsi="Candara"/>
          <w:sz w:val="24"/>
          <w:szCs w:val="24"/>
        </w:rPr>
      </w:pPr>
      <w:r w:rsidRPr="00196256">
        <w:rPr>
          <w:rFonts w:ascii="Candara" w:hAnsi="Candara"/>
          <w:noProof/>
          <w:sz w:val="24"/>
          <w:szCs w:val="24"/>
        </w:rPr>
        <w:pict>
          <v:shape id="Picture 23" o:spid="_x0000_i1042" type="#_x0000_t75" style="width:408pt;height:82.5pt;visibility:visible">
            <v:imagedata r:id="rId24" o:title=""/>
          </v:shape>
        </w:pict>
      </w:r>
    </w:p>
    <w:p w:rsidR="00A51C4C" w:rsidRPr="005F054C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Jika muncul halaman seperti yang dibuat pada index.html maka konfigurasi WEB SERVER telah berhasil.</w:t>
      </w:r>
    </w:p>
    <w:p w:rsidR="00A51C4C" w:rsidRDefault="00A51C4C" w:rsidP="00364E2A">
      <w:pPr>
        <w:jc w:val="both"/>
        <w:rPr>
          <w:rFonts w:ascii="Candara" w:hAnsi="Candara"/>
          <w:noProof/>
          <w:lang w:eastAsia="id-ID"/>
        </w:rPr>
      </w:pPr>
      <w:r>
        <w:rPr>
          <w:rFonts w:ascii="Candara" w:hAnsi="Candara"/>
        </w:rPr>
        <w:br w:type="page"/>
      </w:r>
    </w:p>
    <w:p w:rsidR="00A51C4C" w:rsidRDefault="00A51C4C" w:rsidP="00364E2A">
      <w:pPr>
        <w:spacing w:line="360" w:lineRule="auto"/>
        <w:jc w:val="center"/>
        <w:rPr>
          <w:rFonts w:ascii="Candara" w:hAnsi="Candara"/>
          <w:b/>
          <w:noProof/>
          <w:sz w:val="28"/>
          <w:lang w:eastAsia="id-ID"/>
        </w:rPr>
      </w:pPr>
      <w:r>
        <w:rPr>
          <w:rFonts w:ascii="Candara" w:hAnsi="Candara"/>
          <w:b/>
          <w:noProof/>
          <w:sz w:val="28"/>
          <w:lang w:eastAsia="id-ID"/>
        </w:rPr>
        <w:t>INTEGRASI WEB SERVER DAN CLAMAV</w:t>
      </w:r>
    </w:p>
    <w:p w:rsidR="00A51C4C" w:rsidRPr="005B7585" w:rsidRDefault="00A51C4C" w:rsidP="00DC15CF">
      <w:pPr>
        <w:spacing w:line="360" w:lineRule="auto"/>
        <w:jc w:val="both"/>
        <w:rPr>
          <w:rFonts w:ascii="Candara" w:hAnsi="Candara"/>
          <w:noProof/>
          <w:lang w:eastAsia="id-ID"/>
        </w:rPr>
      </w:pPr>
    </w:p>
    <w:p w:rsidR="00A51C4C" w:rsidRDefault="00A51C4C" w:rsidP="00E80D1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andara" w:hAnsi="Candara"/>
        </w:rPr>
      </w:pPr>
      <w:r w:rsidRPr="003A385B">
        <w:rPr>
          <w:rFonts w:ascii="Candara" w:hAnsi="Candara"/>
          <w:sz w:val="24"/>
          <w:szCs w:val="24"/>
        </w:rPr>
        <w:t>Install CLAMAV</w:t>
      </w:r>
      <w:r>
        <w:rPr>
          <w:rFonts w:ascii="Candara" w:hAnsi="Candara"/>
        </w:rPr>
        <w:t xml:space="preserve"> </w:t>
      </w:r>
    </w:p>
    <w:p w:rsidR="00A51C4C" w:rsidRDefault="00A51C4C" w:rsidP="00E80D11">
      <w:pPr>
        <w:pStyle w:val="ListParagraph"/>
        <w:tabs>
          <w:tab w:val="left" w:pos="1320"/>
        </w:tabs>
        <w:spacing w:line="360" w:lineRule="auto"/>
        <w:ind w:left="360" w:firstLine="360"/>
        <w:jc w:val="both"/>
        <w:rPr>
          <w:rFonts w:ascii="Candara" w:hAnsi="Candara"/>
        </w:rPr>
      </w:pPr>
      <w:r w:rsidRPr="00E80D11">
        <w:rPr>
          <w:rFonts w:ascii="Candara" w:hAnsi="Candara"/>
        </w:rPr>
        <w:pict>
          <v:shape id="_x0000_i1043" type="#_x0000_t75" style="width:449.25pt;height:123pt">
            <v:imagedata r:id="rId25" o:title=""/>
          </v:shape>
        </w:pict>
      </w:r>
    </w:p>
    <w:p w:rsidR="00A51C4C" w:rsidRPr="0064081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</w:rPr>
      </w:pPr>
    </w:p>
    <w:p w:rsidR="00A51C4C" w:rsidRPr="003A385B" w:rsidRDefault="00A51C4C" w:rsidP="00E80D1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andara" w:hAnsi="Candara"/>
          <w:sz w:val="24"/>
        </w:rPr>
      </w:pPr>
      <w:r w:rsidRPr="003A385B">
        <w:rPr>
          <w:rFonts w:ascii="Candara" w:hAnsi="Candara"/>
          <w:sz w:val="24"/>
        </w:rPr>
        <w:t>Jika ingin mengubah konfigurasi CLAMAV, edit file clamav.clamd.conf yang berada pada direktori /etc/clamav.clamd.conf.</w:t>
      </w:r>
    </w:p>
    <w:p w:rsidR="00A51C4C" w:rsidRDefault="00A51C4C" w:rsidP="00DC15CF">
      <w:pPr>
        <w:pStyle w:val="ListParagraph"/>
        <w:jc w:val="both"/>
        <w:rPr>
          <w:rFonts w:ascii="Courier New" w:hAnsi="Courier New" w:cs="Courier New"/>
        </w:rPr>
      </w:pPr>
      <w:r>
        <w:rPr>
          <w:rFonts w:ascii="Candara" w:hAnsi="Candara"/>
        </w:rPr>
        <w:t xml:space="preserve">Command : </w:t>
      </w:r>
      <w:r w:rsidRPr="003A385B">
        <w:rPr>
          <w:rFonts w:ascii="Courier New" w:hAnsi="Courier New" w:cs="Courier New"/>
        </w:rPr>
        <w:t>sudo pico /etc/clamav.clamd.conf</w:t>
      </w:r>
    </w:p>
    <w:p w:rsidR="00A51C4C" w:rsidRPr="003A385B" w:rsidRDefault="00A51C4C" w:rsidP="00DC15CF">
      <w:pPr>
        <w:pStyle w:val="ListParagraph"/>
        <w:jc w:val="both"/>
        <w:rPr>
          <w:rFonts w:ascii="Candara" w:hAnsi="Candara"/>
        </w:rPr>
      </w:pPr>
      <w:r>
        <w:rPr>
          <w:noProof/>
        </w:rPr>
        <w:pict>
          <v:shape id="Picture 20" o:spid="_x0000_i1044" type="#_x0000_t75" style="width:447pt;height:268.5pt;visibility:visible">
            <v:imagedata r:id="rId26" o:title=""/>
          </v:shape>
        </w:pict>
      </w:r>
    </w:p>
    <w:p w:rsidR="00A51C4C" w:rsidRPr="00E80D11" w:rsidRDefault="00A51C4C" w:rsidP="00E80D1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Candara" w:hAnsi="Candara"/>
        </w:rPr>
      </w:pPr>
      <w:r>
        <w:rPr>
          <w:rFonts w:ascii="Candara" w:hAnsi="Candara"/>
          <w:sz w:val="24"/>
        </w:rPr>
        <w:br w:type="page"/>
      </w:r>
      <w:r w:rsidRPr="003A385B">
        <w:rPr>
          <w:rFonts w:ascii="Candara" w:hAnsi="Candara"/>
          <w:sz w:val="24"/>
        </w:rPr>
        <w:t xml:space="preserve">Tes scan direktori WEB SERVER dengan command : </w:t>
      </w:r>
    </w:p>
    <w:p w:rsidR="00A51C4C" w:rsidRDefault="00A51C4C" w:rsidP="00E80D11">
      <w:pPr>
        <w:pStyle w:val="ListParagraph"/>
        <w:spacing w:line="360" w:lineRule="auto"/>
        <w:ind w:left="360" w:firstLine="360"/>
        <w:jc w:val="both"/>
        <w:rPr>
          <w:rFonts w:ascii="Courier New" w:hAnsi="Courier New" w:cs="Courier New"/>
        </w:rPr>
      </w:pPr>
      <w:r w:rsidRPr="003A385B">
        <w:rPr>
          <w:rFonts w:ascii="Courier New" w:hAnsi="Courier New" w:cs="Courier New"/>
        </w:rPr>
        <w:t>sudo clamscan /var/www</w:t>
      </w:r>
    </w:p>
    <w:p w:rsidR="00A51C4C" w:rsidRPr="003A385B" w:rsidRDefault="00A51C4C" w:rsidP="00E80D11">
      <w:pPr>
        <w:pStyle w:val="ListParagraph"/>
        <w:spacing w:line="360" w:lineRule="auto"/>
        <w:ind w:left="360" w:firstLine="360"/>
        <w:jc w:val="both"/>
        <w:rPr>
          <w:rFonts w:ascii="Candara" w:hAnsi="Candara"/>
        </w:rPr>
      </w:pPr>
      <w:r w:rsidRPr="00E80D11">
        <w:rPr>
          <w:rFonts w:ascii="Candara" w:hAnsi="Candara"/>
        </w:rPr>
        <w:pict>
          <v:shape id="_x0000_i1045" type="#_x0000_t75" style="width:450.75pt;height:153.75pt">
            <v:imagedata r:id="rId27" o:title=""/>
          </v:shape>
        </w:pict>
      </w:r>
    </w:p>
    <w:p w:rsidR="00A51C4C" w:rsidRPr="003A385B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  <w:sz w:val="24"/>
        </w:rPr>
      </w:pPr>
      <w:r>
        <w:rPr>
          <w:rFonts w:ascii="Candara" w:hAnsi="Candara"/>
          <w:sz w:val="24"/>
        </w:rPr>
        <w:t>Jika muncul SCAN SUMMARY berarti integrasi CLAMAV dengan WEB SERVER telah berhasil.</w:t>
      </w:r>
    </w:p>
    <w:p w:rsidR="00A51C4C" w:rsidRPr="00640815" w:rsidRDefault="00A51C4C" w:rsidP="00DC15CF">
      <w:pPr>
        <w:pStyle w:val="ListParagraph"/>
        <w:tabs>
          <w:tab w:val="left" w:pos="1320"/>
        </w:tabs>
        <w:spacing w:line="360" w:lineRule="auto"/>
        <w:jc w:val="both"/>
        <w:rPr>
          <w:rFonts w:ascii="Candara" w:hAnsi="Candara"/>
        </w:rPr>
      </w:pPr>
    </w:p>
    <w:p w:rsidR="00A51C4C" w:rsidRPr="005B7585" w:rsidRDefault="00A51C4C" w:rsidP="00DC15CF">
      <w:pPr>
        <w:spacing w:line="360" w:lineRule="auto"/>
        <w:jc w:val="both"/>
        <w:rPr>
          <w:rFonts w:ascii="Candara" w:hAnsi="Candara"/>
        </w:rPr>
      </w:pPr>
    </w:p>
    <w:sectPr w:rsidR="00A51C4C" w:rsidRPr="005B7585" w:rsidSect="00161070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1C4C" w:rsidRDefault="00A51C4C">
      <w:r>
        <w:separator/>
      </w:r>
    </w:p>
  </w:endnote>
  <w:endnote w:type="continuationSeparator" w:id="0">
    <w:p w:rsidR="00A51C4C" w:rsidRDefault="00A51C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204B" w:usb2="00000000" w:usb3="00000000" w:csb0="0000009F" w:csb1="00000000"/>
  </w:font>
  <w:font w:name="MS Mincho">
    <w:altName w:val="?l?r ??f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Batang">
    <w:altName w:val="©öUAA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C4C" w:rsidRPr="00565509" w:rsidRDefault="00A51C4C" w:rsidP="00565509">
    <w:pPr>
      <w:pStyle w:val="Footer"/>
      <w:pBdr>
        <w:top w:val="single" w:sz="4" w:space="5" w:color="auto"/>
      </w:pBdr>
      <w:rPr>
        <w:rFonts w:ascii="Candara" w:hAnsi="Candara"/>
      </w:rPr>
    </w:pPr>
    <w:r>
      <w:rPr>
        <w:noProof/>
      </w:rPr>
      <w:pict>
        <v:group id="Group 19" o:spid="_x0000_s2050" style="position:absolute;margin-left:522pt;margin-top:876.1pt;width:36pt;height:27.4pt;z-index:251657216;mso-position-horizontal-relative:page;mso-position-vertical-relative:page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">
          <v:rect id="Rectangle 20" o:spid="_x0000_s2051" style="position:absolute;left:10190;top:14378;width:548;height:720;rotation:-6319877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+v8MA&#10;AADcAAAADwAAAGRycy9kb3ducmV2LnhtbESPT4vCMBTE7wt+h/AEb2vqH1ypRhFFWTwsbBW8PprX&#10;tNi8lCZq/fYbQdjjMPObYZbrztbiTq2vHCsYDRMQxLnTFRsF59P+cw7CB2SNtWNS8CQP61XvY4mp&#10;dg/+pXsWjIgl7FNUUIbQpFL6vCSLfuga4ugVrrUYomyN1C0+Yrmt5ThJZtJixXGhxIa2JeXX7GYV&#10;zAzPs+6ki6nNfswx+Sp2h0uh1KDfbRYgAnXhP/ymv3XkJhN4nY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W+v8MAAADcAAAADwAAAAAAAAAAAAAAAACYAgAAZHJzL2Rv&#10;d25yZXYueG1sUEsFBgAAAAAEAAQA9QAAAIgDAAAAAA==&#10;" strokecolor="#737373"/>
          <v:rect id="Rectangle 21" o:spid="_x0000_s2052" style="position:absolute;left:10190;top:14378;width:548;height:720;rotation:-5392142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6IxcUA&#10;AADcAAAADwAAAGRycy9kb3ducmV2LnhtbESP0WoCMRRE3wv+Q7iCbzWrtdpujWILLRWh4OoHXDbX&#10;zeLmZkmirn59Uyj4OMzMGWa+7GwjzuRD7VjBaJiBIC6drrlSsN99Pr6ACBFZY+OYFFwpwHLRe5hj&#10;rt2Ft3QuYiUShEOOCkyMbS5lKA1ZDEPXEifv4LzFmKSvpPZ4SXDbyHGWTaXFmtOCwZY+DJXH4mQV&#10;2O76vms3X7eZOfDP69avZ/viWalBv1u9gYjUxXv4v/2tFUyfJv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3ojFxQAAANwAAAAPAAAAAAAAAAAAAAAAAJgCAABkcnMv&#10;ZG93bnJldi54bWxQSwUGAAAAAAQABAD1AAAAigMAAAAA&#10;" strokecolor="#737373"/>
          <v:rect id="Rectangle 22" o:spid="_x0000_s2053" style="position:absolute;left:10190;top:14378;width:548;height:720;rotation:-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VUesQA&#10;AADcAAAADwAAAGRycy9kb3ducmV2LnhtbESPT4vCMBTE78J+h/AWvGla/0SpRlkEYRdP1t2Dt0fz&#10;bMs2L6WJ2v32G0HwOMzMb5j1treNuFHna8ca0nECgrhwpuZSw/dpP1qC8AHZYOOYNPyRh+3mbbDG&#10;zLg7H+mWh1JECPsMNVQhtJmUvqjIoh+7ljh6F9dZDFF2pTQd3iPcNnKSJEparDkuVNjSrqLiN79a&#10;DfJSyjQ/p97PposfpdS8vx6+tB6+9x8rEIH68Ao/259Gg5rO4XE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VVHrEAAAA3AAAAA8AAAAAAAAAAAAAAAAAmAIAAGRycy9k&#10;b3ducmV2LnhtbFBLBQYAAAAABAAEAPUAAACJAwAAAAA=&#10;" strokecolor="#737373">
            <v:textbox style="mso-next-textbox:#Rectangle 22">
              <w:txbxContent>
                <w:p w:rsidR="00A51C4C" w:rsidRDefault="00A51C4C">
                  <w:pPr>
                    <w:pStyle w:val="Footer"/>
                    <w:jc w:val="center"/>
                  </w:pPr>
                  <w:fldSimple w:instr=" PAGE    \* MERGEFORMAT ">
                    <w:r>
                      <w:rPr>
                        <w:noProof/>
                      </w:rPr>
                      <w:t>8</w:t>
                    </w:r>
                  </w:fldSimple>
                </w:p>
              </w:txbxContent>
            </v:textbox>
          </v:rect>
          <w10:wrap anchorx="page" anchory="page"/>
        </v:group>
      </w:pict>
    </w:r>
    <w:r>
      <w:rPr>
        <w:rFonts w:ascii="Candara" w:hAnsi="Candara"/>
      </w:rPr>
      <w:t>KELOMPOK 4 – D4 LJ PJJ 2014</w:t>
    </w:r>
  </w:p>
  <w:p w:rsidR="00A51C4C" w:rsidRPr="00957F73" w:rsidRDefault="00A51C4C" w:rsidP="00B56D1D">
    <w:pPr>
      <w:pStyle w:val="Footer"/>
      <w:pBdr>
        <w:top w:val="single" w:sz="4" w:space="5" w:color="auto"/>
      </w:pBdr>
      <w:rPr>
        <w:rFonts w:ascii="Candara" w:hAnsi="Candar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1C4C" w:rsidRDefault="00A51C4C">
      <w:r>
        <w:separator/>
      </w:r>
    </w:p>
  </w:footnote>
  <w:footnote w:type="continuationSeparator" w:id="0">
    <w:p w:rsidR="00A51C4C" w:rsidRDefault="00A51C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C4C" w:rsidRPr="00E31548" w:rsidRDefault="00A51C4C" w:rsidP="009F56FB">
    <w:pPr>
      <w:spacing w:line="276" w:lineRule="auto"/>
      <w:jc w:val="center"/>
      <w:rPr>
        <w:rFonts w:ascii="Candara" w:hAnsi="Candara"/>
        <w:b/>
        <w:sz w:val="32"/>
      </w:rPr>
    </w:pPr>
    <w:r>
      <w:rPr>
        <w:rFonts w:ascii="Candara" w:hAnsi="Candara"/>
        <w:b/>
        <w:sz w:val="32"/>
      </w:rPr>
      <w:t>TUGAS ADMINISTRASI JARINGAN</w:t>
    </w:r>
  </w:p>
  <w:p w:rsidR="00A51C4C" w:rsidRDefault="00A51C4C" w:rsidP="00607CE8">
    <w:pPr>
      <w:spacing w:line="276" w:lineRule="auto"/>
      <w:jc w:val="center"/>
      <w:rPr>
        <w:rFonts w:ascii="Candara" w:hAnsi="Candara"/>
        <w:b/>
        <w:sz w:val="32"/>
      </w:rPr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39pt;margin-top:22.65pt;width:538.3pt;height:0;z-index:251658240" o:connectortype="straight"/>
      </w:pict>
    </w:r>
    <w:r>
      <w:rPr>
        <w:rFonts w:ascii="Candara" w:hAnsi="Candara"/>
        <w:b/>
        <w:sz w:val="32"/>
      </w:rPr>
      <w:t>- INTEGRASI WEB SERVER DAN CLAMAV -</w:t>
    </w:r>
  </w:p>
  <w:p w:rsidR="00A51C4C" w:rsidRPr="009F56FB" w:rsidRDefault="00A51C4C" w:rsidP="009F56FB">
    <w:pPr>
      <w:spacing w:line="276" w:lineRule="auto"/>
      <w:jc w:val="center"/>
      <w:rPr>
        <w:rFonts w:ascii="Candara" w:hAnsi="Candara"/>
        <w:b/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9pt;height:9pt" o:bullet="t">
        <v:imagedata r:id="rId1" o:title=""/>
      </v:shape>
    </w:pict>
  </w:numPicBullet>
  <w:abstractNum w:abstractNumId="0">
    <w:nsid w:val="00000007"/>
    <w:multiLevelType w:val="multilevel"/>
    <w:tmpl w:val="00000007"/>
    <w:name w:val="WW8Num9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0000008"/>
    <w:multiLevelType w:val="singleLevel"/>
    <w:tmpl w:val="00000008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2">
    <w:nsid w:val="0258282D"/>
    <w:multiLevelType w:val="hybridMultilevel"/>
    <w:tmpl w:val="ED9E5B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B80A0944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84C0E7E"/>
    <w:multiLevelType w:val="hybridMultilevel"/>
    <w:tmpl w:val="F04405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8834ACD"/>
    <w:multiLevelType w:val="hybridMultilevel"/>
    <w:tmpl w:val="B0A4F27A"/>
    <w:lvl w:ilvl="0" w:tplc="DF64C0A2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>
    <w:nsid w:val="09A952B1"/>
    <w:multiLevelType w:val="hybridMultilevel"/>
    <w:tmpl w:val="3F90CB84"/>
    <w:lvl w:ilvl="0" w:tplc="8D14B4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D472F"/>
    <w:multiLevelType w:val="hybridMultilevel"/>
    <w:tmpl w:val="E1A4DAD6"/>
    <w:lvl w:ilvl="0" w:tplc="0B26F6CE">
      <w:numFmt w:val="bullet"/>
      <w:lvlText w:val="–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94692F"/>
    <w:multiLevelType w:val="hybridMultilevel"/>
    <w:tmpl w:val="D83AC6C6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>
    <w:nsid w:val="0C9311A4"/>
    <w:multiLevelType w:val="hybridMultilevel"/>
    <w:tmpl w:val="CBE0DFA4"/>
    <w:lvl w:ilvl="0" w:tplc="79FA018C">
      <w:numFmt w:val="bullet"/>
      <w:lvlText w:val="-"/>
      <w:lvlJc w:val="left"/>
      <w:pPr>
        <w:ind w:left="1080" w:hanging="360"/>
      </w:pPr>
      <w:rPr>
        <w:rFonts w:ascii="Candara" w:eastAsia="Times New Roman" w:hAnsi="Candar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F056ED4"/>
    <w:multiLevelType w:val="multilevel"/>
    <w:tmpl w:val="0C56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A36C43"/>
    <w:multiLevelType w:val="hybridMultilevel"/>
    <w:tmpl w:val="ED8E190E"/>
    <w:lvl w:ilvl="0" w:tplc="B49EA33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18EA7D94"/>
    <w:multiLevelType w:val="hybridMultilevel"/>
    <w:tmpl w:val="F960961C"/>
    <w:lvl w:ilvl="0" w:tplc="933CE086">
      <w:numFmt w:val="bullet"/>
      <w:lvlText w:val="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E63809"/>
    <w:multiLevelType w:val="hybridMultilevel"/>
    <w:tmpl w:val="A40003E2"/>
    <w:lvl w:ilvl="0" w:tplc="021415C6">
      <w:numFmt w:val="bullet"/>
      <w:lvlText w:val="-"/>
      <w:lvlJc w:val="left"/>
      <w:pPr>
        <w:ind w:left="1440" w:hanging="360"/>
      </w:pPr>
      <w:rPr>
        <w:rFonts w:ascii="Candara" w:eastAsia="Times New Roman" w:hAnsi="Candar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D852C83"/>
    <w:multiLevelType w:val="hybridMultilevel"/>
    <w:tmpl w:val="DE947FB0"/>
    <w:lvl w:ilvl="0" w:tplc="E86E71D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1EAC71CE"/>
    <w:multiLevelType w:val="hybridMultilevel"/>
    <w:tmpl w:val="7F7C2C84"/>
    <w:lvl w:ilvl="0" w:tplc="7A0811C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77B412A"/>
    <w:multiLevelType w:val="hybridMultilevel"/>
    <w:tmpl w:val="7E307EBA"/>
    <w:lvl w:ilvl="0" w:tplc="6B6463B4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6">
    <w:nsid w:val="2E5B08B0"/>
    <w:multiLevelType w:val="hybridMultilevel"/>
    <w:tmpl w:val="E5EC360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2EB8085E"/>
    <w:multiLevelType w:val="hybridMultilevel"/>
    <w:tmpl w:val="960A7E90"/>
    <w:lvl w:ilvl="0" w:tplc="1478B2A2">
      <w:start w:val="1"/>
      <w:numFmt w:val="lowerLetter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>
    <w:nsid w:val="345674EC"/>
    <w:multiLevelType w:val="hybridMultilevel"/>
    <w:tmpl w:val="B6149994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37B66DD3"/>
    <w:multiLevelType w:val="hybridMultilevel"/>
    <w:tmpl w:val="EED4FE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7C6757B"/>
    <w:multiLevelType w:val="hybridMultilevel"/>
    <w:tmpl w:val="8E061274"/>
    <w:lvl w:ilvl="0" w:tplc="37309C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3B392E2F"/>
    <w:multiLevelType w:val="hybridMultilevel"/>
    <w:tmpl w:val="30B87B9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3B416A97"/>
    <w:multiLevelType w:val="hybridMultilevel"/>
    <w:tmpl w:val="DBB697B6"/>
    <w:lvl w:ilvl="0" w:tplc="BB5082C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4082DE0"/>
    <w:multiLevelType w:val="multilevel"/>
    <w:tmpl w:val="3EEC5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4">
    <w:nsid w:val="4BCC0424"/>
    <w:multiLevelType w:val="hybridMultilevel"/>
    <w:tmpl w:val="231E8A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F35720C"/>
    <w:multiLevelType w:val="hybridMultilevel"/>
    <w:tmpl w:val="56A6A5D0"/>
    <w:lvl w:ilvl="0" w:tplc="95DA30B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51B96EE3"/>
    <w:multiLevelType w:val="hybridMultilevel"/>
    <w:tmpl w:val="721AC1F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55B66074"/>
    <w:multiLevelType w:val="hybridMultilevel"/>
    <w:tmpl w:val="08DEA27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6B23012"/>
    <w:multiLevelType w:val="hybridMultilevel"/>
    <w:tmpl w:val="AB80DE66"/>
    <w:lvl w:ilvl="0" w:tplc="D9D8B1D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DD748AF"/>
    <w:multiLevelType w:val="hybridMultilevel"/>
    <w:tmpl w:val="0A72FFC8"/>
    <w:lvl w:ilvl="0" w:tplc="1D00DF8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0">
    <w:nsid w:val="5FC30DAB"/>
    <w:multiLevelType w:val="hybridMultilevel"/>
    <w:tmpl w:val="811A3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DC7E0F"/>
    <w:multiLevelType w:val="hybridMultilevel"/>
    <w:tmpl w:val="8684102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650E0F97"/>
    <w:multiLevelType w:val="hybridMultilevel"/>
    <w:tmpl w:val="71B0F0CE"/>
    <w:lvl w:ilvl="0" w:tplc="59DA770C">
      <w:start w:val="1"/>
      <w:numFmt w:val="lowerLetter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3">
    <w:nsid w:val="6BCC32CB"/>
    <w:multiLevelType w:val="hybridMultilevel"/>
    <w:tmpl w:val="E362DF5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6C8214C4"/>
    <w:multiLevelType w:val="hybridMultilevel"/>
    <w:tmpl w:val="86A6F4B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74AC4970"/>
    <w:multiLevelType w:val="hybridMultilevel"/>
    <w:tmpl w:val="7A0C9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75B20A64"/>
    <w:multiLevelType w:val="hybridMultilevel"/>
    <w:tmpl w:val="7D3E55C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75C97A07"/>
    <w:multiLevelType w:val="hybridMultilevel"/>
    <w:tmpl w:val="939EAEB2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76EF0A5B"/>
    <w:multiLevelType w:val="hybridMultilevel"/>
    <w:tmpl w:val="173A84F2"/>
    <w:lvl w:ilvl="0" w:tplc="98BE44C8">
      <w:start w:val="1"/>
      <w:numFmt w:val="upperRoman"/>
      <w:lvlText w:val="%1.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9">
    <w:nsid w:val="78B638CA"/>
    <w:multiLevelType w:val="hybridMultilevel"/>
    <w:tmpl w:val="A0AC7340"/>
    <w:lvl w:ilvl="0" w:tplc="BD5AA8D6">
      <w:start w:val="14"/>
      <w:numFmt w:val="decimal"/>
      <w:lvlText w:val="%1."/>
      <w:lvlJc w:val="left"/>
      <w:pPr>
        <w:ind w:left="735" w:hanging="375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79C00EFD"/>
    <w:multiLevelType w:val="hybridMultilevel"/>
    <w:tmpl w:val="443647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0"/>
  </w:num>
  <w:num w:numId="3">
    <w:abstractNumId w:val="24"/>
  </w:num>
  <w:num w:numId="4">
    <w:abstractNumId w:val="16"/>
  </w:num>
  <w:num w:numId="5">
    <w:abstractNumId w:val="4"/>
  </w:num>
  <w:num w:numId="6">
    <w:abstractNumId w:val="7"/>
  </w:num>
  <w:num w:numId="7">
    <w:abstractNumId w:val="10"/>
  </w:num>
  <w:num w:numId="8">
    <w:abstractNumId w:val="36"/>
  </w:num>
  <w:num w:numId="9">
    <w:abstractNumId w:val="18"/>
  </w:num>
  <w:num w:numId="10">
    <w:abstractNumId w:val="26"/>
  </w:num>
  <w:num w:numId="11">
    <w:abstractNumId w:val="30"/>
  </w:num>
  <w:num w:numId="12">
    <w:abstractNumId w:val="38"/>
  </w:num>
  <w:num w:numId="13">
    <w:abstractNumId w:val="29"/>
  </w:num>
  <w:num w:numId="14">
    <w:abstractNumId w:val="15"/>
  </w:num>
  <w:num w:numId="15">
    <w:abstractNumId w:val="9"/>
  </w:num>
  <w:num w:numId="16">
    <w:abstractNumId w:val="17"/>
  </w:num>
  <w:num w:numId="17">
    <w:abstractNumId w:val="32"/>
  </w:num>
  <w:num w:numId="18">
    <w:abstractNumId w:val="23"/>
  </w:num>
  <w:num w:numId="19">
    <w:abstractNumId w:val="34"/>
  </w:num>
  <w:num w:numId="20">
    <w:abstractNumId w:val="39"/>
  </w:num>
  <w:num w:numId="21">
    <w:abstractNumId w:val="33"/>
  </w:num>
  <w:num w:numId="22">
    <w:abstractNumId w:val="19"/>
  </w:num>
  <w:num w:numId="23">
    <w:abstractNumId w:val="27"/>
  </w:num>
  <w:num w:numId="24">
    <w:abstractNumId w:val="35"/>
  </w:num>
  <w:num w:numId="25">
    <w:abstractNumId w:val="21"/>
  </w:num>
  <w:num w:numId="26">
    <w:abstractNumId w:val="5"/>
  </w:num>
  <w:num w:numId="27">
    <w:abstractNumId w:val="6"/>
  </w:num>
  <w:num w:numId="28">
    <w:abstractNumId w:val="20"/>
  </w:num>
  <w:num w:numId="29">
    <w:abstractNumId w:val="28"/>
  </w:num>
  <w:num w:numId="30">
    <w:abstractNumId w:val="22"/>
  </w:num>
  <w:num w:numId="31">
    <w:abstractNumId w:val="25"/>
  </w:num>
  <w:num w:numId="32">
    <w:abstractNumId w:val="11"/>
  </w:num>
  <w:num w:numId="33">
    <w:abstractNumId w:val="8"/>
  </w:num>
  <w:num w:numId="34">
    <w:abstractNumId w:val="12"/>
  </w:num>
  <w:num w:numId="35">
    <w:abstractNumId w:val="31"/>
  </w:num>
  <w:num w:numId="36">
    <w:abstractNumId w:val="3"/>
  </w:num>
  <w:num w:numId="37">
    <w:abstractNumId w:val="37"/>
  </w:num>
  <w:num w:numId="38">
    <w:abstractNumId w:val="14"/>
  </w:num>
  <w:num w:numId="39">
    <w:abstractNumId w:val="13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54007"/>
    <w:rsid w:val="0000235E"/>
    <w:rsid w:val="000032A9"/>
    <w:rsid w:val="00007228"/>
    <w:rsid w:val="000108D3"/>
    <w:rsid w:val="000110F9"/>
    <w:rsid w:val="000123EB"/>
    <w:rsid w:val="0001247D"/>
    <w:rsid w:val="00014818"/>
    <w:rsid w:val="0002747D"/>
    <w:rsid w:val="000275AF"/>
    <w:rsid w:val="0003168B"/>
    <w:rsid w:val="00040B39"/>
    <w:rsid w:val="00046348"/>
    <w:rsid w:val="0004692E"/>
    <w:rsid w:val="00047472"/>
    <w:rsid w:val="000477AD"/>
    <w:rsid w:val="00051284"/>
    <w:rsid w:val="00051D72"/>
    <w:rsid w:val="00060EEE"/>
    <w:rsid w:val="0006656F"/>
    <w:rsid w:val="00070CF7"/>
    <w:rsid w:val="00073F46"/>
    <w:rsid w:val="0008156F"/>
    <w:rsid w:val="00085248"/>
    <w:rsid w:val="000A252A"/>
    <w:rsid w:val="000A4479"/>
    <w:rsid w:val="000A45EA"/>
    <w:rsid w:val="000A4FCD"/>
    <w:rsid w:val="000A7021"/>
    <w:rsid w:val="000A715F"/>
    <w:rsid w:val="000B17CF"/>
    <w:rsid w:val="000B24B1"/>
    <w:rsid w:val="000C04FF"/>
    <w:rsid w:val="000C056D"/>
    <w:rsid w:val="000C39DD"/>
    <w:rsid w:val="000D38E6"/>
    <w:rsid w:val="000E0810"/>
    <w:rsid w:val="000E7EF9"/>
    <w:rsid w:val="000F0572"/>
    <w:rsid w:val="000F221B"/>
    <w:rsid w:val="000F2843"/>
    <w:rsid w:val="00102326"/>
    <w:rsid w:val="0011031A"/>
    <w:rsid w:val="001113D9"/>
    <w:rsid w:val="0011202F"/>
    <w:rsid w:val="00116246"/>
    <w:rsid w:val="00117650"/>
    <w:rsid w:val="001314D3"/>
    <w:rsid w:val="00137DE6"/>
    <w:rsid w:val="00141779"/>
    <w:rsid w:val="00144FF2"/>
    <w:rsid w:val="00150B4C"/>
    <w:rsid w:val="001527AE"/>
    <w:rsid w:val="00155FF0"/>
    <w:rsid w:val="00161070"/>
    <w:rsid w:val="00161743"/>
    <w:rsid w:val="001644C6"/>
    <w:rsid w:val="00174DE0"/>
    <w:rsid w:val="00186777"/>
    <w:rsid w:val="00187223"/>
    <w:rsid w:val="001879AB"/>
    <w:rsid w:val="00190FE6"/>
    <w:rsid w:val="00191C1F"/>
    <w:rsid w:val="00195D26"/>
    <w:rsid w:val="00196256"/>
    <w:rsid w:val="001A17C6"/>
    <w:rsid w:val="001A5EC0"/>
    <w:rsid w:val="001B0E39"/>
    <w:rsid w:val="001B19DF"/>
    <w:rsid w:val="001F7B55"/>
    <w:rsid w:val="002135EA"/>
    <w:rsid w:val="00217C3F"/>
    <w:rsid w:val="00223C23"/>
    <w:rsid w:val="00225934"/>
    <w:rsid w:val="002273EC"/>
    <w:rsid w:val="002279A2"/>
    <w:rsid w:val="0023090A"/>
    <w:rsid w:val="00236AF3"/>
    <w:rsid w:val="00243538"/>
    <w:rsid w:val="002529D0"/>
    <w:rsid w:val="00253FFA"/>
    <w:rsid w:val="00254007"/>
    <w:rsid w:val="0025658A"/>
    <w:rsid w:val="002634A9"/>
    <w:rsid w:val="002636F0"/>
    <w:rsid w:val="00267CA5"/>
    <w:rsid w:val="00270D65"/>
    <w:rsid w:val="00272975"/>
    <w:rsid w:val="00274A6C"/>
    <w:rsid w:val="002766D4"/>
    <w:rsid w:val="00276C0C"/>
    <w:rsid w:val="00282560"/>
    <w:rsid w:val="0028271F"/>
    <w:rsid w:val="00284A82"/>
    <w:rsid w:val="00292528"/>
    <w:rsid w:val="00294199"/>
    <w:rsid w:val="002A4E25"/>
    <w:rsid w:val="002A5C7D"/>
    <w:rsid w:val="002A5FAC"/>
    <w:rsid w:val="002A683F"/>
    <w:rsid w:val="002A78CE"/>
    <w:rsid w:val="002B3B8E"/>
    <w:rsid w:val="002D02B8"/>
    <w:rsid w:val="002D1B92"/>
    <w:rsid w:val="002D1D4D"/>
    <w:rsid w:val="002D713D"/>
    <w:rsid w:val="002F1351"/>
    <w:rsid w:val="002F7EC8"/>
    <w:rsid w:val="00300BA5"/>
    <w:rsid w:val="003013FA"/>
    <w:rsid w:val="00303D12"/>
    <w:rsid w:val="003051CB"/>
    <w:rsid w:val="00313333"/>
    <w:rsid w:val="00317BC7"/>
    <w:rsid w:val="003256E9"/>
    <w:rsid w:val="003262AB"/>
    <w:rsid w:val="00335359"/>
    <w:rsid w:val="00337438"/>
    <w:rsid w:val="00343072"/>
    <w:rsid w:val="00343A40"/>
    <w:rsid w:val="00347CDB"/>
    <w:rsid w:val="003577DB"/>
    <w:rsid w:val="00363A4D"/>
    <w:rsid w:val="00364E2A"/>
    <w:rsid w:val="00370479"/>
    <w:rsid w:val="00371255"/>
    <w:rsid w:val="00371AC3"/>
    <w:rsid w:val="00374A2D"/>
    <w:rsid w:val="00385482"/>
    <w:rsid w:val="0039055A"/>
    <w:rsid w:val="003A385B"/>
    <w:rsid w:val="003A6A9E"/>
    <w:rsid w:val="003B1AFB"/>
    <w:rsid w:val="003B7C3E"/>
    <w:rsid w:val="003B7E0A"/>
    <w:rsid w:val="003C2ACC"/>
    <w:rsid w:val="003C5884"/>
    <w:rsid w:val="003D22EB"/>
    <w:rsid w:val="003E3FBB"/>
    <w:rsid w:val="003E4AB6"/>
    <w:rsid w:val="003E5737"/>
    <w:rsid w:val="004034FF"/>
    <w:rsid w:val="0040445B"/>
    <w:rsid w:val="00407848"/>
    <w:rsid w:val="00413B3B"/>
    <w:rsid w:val="00414476"/>
    <w:rsid w:val="00414649"/>
    <w:rsid w:val="004231D0"/>
    <w:rsid w:val="00426856"/>
    <w:rsid w:val="0043087A"/>
    <w:rsid w:val="00433681"/>
    <w:rsid w:val="0045295D"/>
    <w:rsid w:val="00454535"/>
    <w:rsid w:val="00471265"/>
    <w:rsid w:val="0047250E"/>
    <w:rsid w:val="00473CC8"/>
    <w:rsid w:val="00480C05"/>
    <w:rsid w:val="00487225"/>
    <w:rsid w:val="0049019C"/>
    <w:rsid w:val="004A466D"/>
    <w:rsid w:val="004A4FDC"/>
    <w:rsid w:val="004A5C73"/>
    <w:rsid w:val="004A7BDD"/>
    <w:rsid w:val="004B34EC"/>
    <w:rsid w:val="004B75DD"/>
    <w:rsid w:val="004D29AE"/>
    <w:rsid w:val="004D6B34"/>
    <w:rsid w:val="004E6D18"/>
    <w:rsid w:val="004E7432"/>
    <w:rsid w:val="004F17C6"/>
    <w:rsid w:val="004F1F54"/>
    <w:rsid w:val="004F64CD"/>
    <w:rsid w:val="0050009C"/>
    <w:rsid w:val="00500C66"/>
    <w:rsid w:val="00504539"/>
    <w:rsid w:val="005072AC"/>
    <w:rsid w:val="00507FCA"/>
    <w:rsid w:val="00515790"/>
    <w:rsid w:val="00530FB3"/>
    <w:rsid w:val="00531217"/>
    <w:rsid w:val="00531927"/>
    <w:rsid w:val="0053585F"/>
    <w:rsid w:val="00541F53"/>
    <w:rsid w:val="00552A3E"/>
    <w:rsid w:val="00552FBA"/>
    <w:rsid w:val="00557AC1"/>
    <w:rsid w:val="0056035A"/>
    <w:rsid w:val="00561F3C"/>
    <w:rsid w:val="00563710"/>
    <w:rsid w:val="00565509"/>
    <w:rsid w:val="005677C6"/>
    <w:rsid w:val="00573DE0"/>
    <w:rsid w:val="0057792A"/>
    <w:rsid w:val="00582C48"/>
    <w:rsid w:val="00583F93"/>
    <w:rsid w:val="00587DD9"/>
    <w:rsid w:val="00593378"/>
    <w:rsid w:val="005946CF"/>
    <w:rsid w:val="00596E3D"/>
    <w:rsid w:val="005A53E6"/>
    <w:rsid w:val="005B582E"/>
    <w:rsid w:val="005B7585"/>
    <w:rsid w:val="005B7A56"/>
    <w:rsid w:val="005C5ADE"/>
    <w:rsid w:val="005F054C"/>
    <w:rsid w:val="005F474B"/>
    <w:rsid w:val="005F6B64"/>
    <w:rsid w:val="00600B7D"/>
    <w:rsid w:val="00602343"/>
    <w:rsid w:val="00602568"/>
    <w:rsid w:val="00603D38"/>
    <w:rsid w:val="006068D7"/>
    <w:rsid w:val="00606ABF"/>
    <w:rsid w:val="00607CE8"/>
    <w:rsid w:val="006118C4"/>
    <w:rsid w:val="00626CE2"/>
    <w:rsid w:val="0062751D"/>
    <w:rsid w:val="00632397"/>
    <w:rsid w:val="00633933"/>
    <w:rsid w:val="006344A0"/>
    <w:rsid w:val="00634D7D"/>
    <w:rsid w:val="006401FB"/>
    <w:rsid w:val="00640815"/>
    <w:rsid w:val="0064301E"/>
    <w:rsid w:val="006500B9"/>
    <w:rsid w:val="00651A13"/>
    <w:rsid w:val="00662830"/>
    <w:rsid w:val="00666ED1"/>
    <w:rsid w:val="0067368B"/>
    <w:rsid w:val="00673E77"/>
    <w:rsid w:val="0068108C"/>
    <w:rsid w:val="00691A8B"/>
    <w:rsid w:val="00694159"/>
    <w:rsid w:val="00695F60"/>
    <w:rsid w:val="00697FDB"/>
    <w:rsid w:val="006A0A07"/>
    <w:rsid w:val="006B0291"/>
    <w:rsid w:val="006B0364"/>
    <w:rsid w:val="006B17E9"/>
    <w:rsid w:val="006B2A81"/>
    <w:rsid w:val="006C5361"/>
    <w:rsid w:val="006D2BA6"/>
    <w:rsid w:val="006D32AF"/>
    <w:rsid w:val="006D62D0"/>
    <w:rsid w:val="006E004A"/>
    <w:rsid w:val="006E492F"/>
    <w:rsid w:val="006E740D"/>
    <w:rsid w:val="006F1A91"/>
    <w:rsid w:val="007048AC"/>
    <w:rsid w:val="00704A4A"/>
    <w:rsid w:val="00712896"/>
    <w:rsid w:val="007146C1"/>
    <w:rsid w:val="00720CBA"/>
    <w:rsid w:val="0072346E"/>
    <w:rsid w:val="007234FB"/>
    <w:rsid w:val="007256C5"/>
    <w:rsid w:val="007318B6"/>
    <w:rsid w:val="0073192B"/>
    <w:rsid w:val="007320BB"/>
    <w:rsid w:val="00734D84"/>
    <w:rsid w:val="00737A00"/>
    <w:rsid w:val="0074055C"/>
    <w:rsid w:val="00745023"/>
    <w:rsid w:val="00760FBC"/>
    <w:rsid w:val="00766CC3"/>
    <w:rsid w:val="007722FB"/>
    <w:rsid w:val="00772F93"/>
    <w:rsid w:val="0077322F"/>
    <w:rsid w:val="00796C13"/>
    <w:rsid w:val="007B757E"/>
    <w:rsid w:val="007C027B"/>
    <w:rsid w:val="007C0329"/>
    <w:rsid w:val="007C581F"/>
    <w:rsid w:val="007D3CD5"/>
    <w:rsid w:val="007E5643"/>
    <w:rsid w:val="007E576A"/>
    <w:rsid w:val="007E761A"/>
    <w:rsid w:val="007F1485"/>
    <w:rsid w:val="007F5C64"/>
    <w:rsid w:val="007F70AC"/>
    <w:rsid w:val="00810E79"/>
    <w:rsid w:val="00811214"/>
    <w:rsid w:val="008139B3"/>
    <w:rsid w:val="008146B8"/>
    <w:rsid w:val="00814CE2"/>
    <w:rsid w:val="00816BB8"/>
    <w:rsid w:val="00823181"/>
    <w:rsid w:val="008236E3"/>
    <w:rsid w:val="008333E1"/>
    <w:rsid w:val="00835E4A"/>
    <w:rsid w:val="00837660"/>
    <w:rsid w:val="008559BE"/>
    <w:rsid w:val="00860D6D"/>
    <w:rsid w:val="00861105"/>
    <w:rsid w:val="00861987"/>
    <w:rsid w:val="008835F1"/>
    <w:rsid w:val="008842CA"/>
    <w:rsid w:val="00893722"/>
    <w:rsid w:val="008B1098"/>
    <w:rsid w:val="008B3209"/>
    <w:rsid w:val="008B3F25"/>
    <w:rsid w:val="008C118C"/>
    <w:rsid w:val="008C140C"/>
    <w:rsid w:val="008C3B93"/>
    <w:rsid w:val="008C5104"/>
    <w:rsid w:val="008C5A01"/>
    <w:rsid w:val="008C7326"/>
    <w:rsid w:val="008C775D"/>
    <w:rsid w:val="008D1301"/>
    <w:rsid w:val="008D2819"/>
    <w:rsid w:val="008D6DCD"/>
    <w:rsid w:val="008E63E7"/>
    <w:rsid w:val="008E6C70"/>
    <w:rsid w:val="008F61F3"/>
    <w:rsid w:val="00907790"/>
    <w:rsid w:val="009300D6"/>
    <w:rsid w:val="009307B3"/>
    <w:rsid w:val="00932CF1"/>
    <w:rsid w:val="00940A9F"/>
    <w:rsid w:val="00951C3C"/>
    <w:rsid w:val="00952962"/>
    <w:rsid w:val="00956C94"/>
    <w:rsid w:val="00957273"/>
    <w:rsid w:val="00957F73"/>
    <w:rsid w:val="0096108F"/>
    <w:rsid w:val="00962EF3"/>
    <w:rsid w:val="00965DF9"/>
    <w:rsid w:val="009704FB"/>
    <w:rsid w:val="0097223D"/>
    <w:rsid w:val="00985068"/>
    <w:rsid w:val="00986ADF"/>
    <w:rsid w:val="009914D3"/>
    <w:rsid w:val="0099761C"/>
    <w:rsid w:val="009A5FE4"/>
    <w:rsid w:val="009C4C25"/>
    <w:rsid w:val="009C592A"/>
    <w:rsid w:val="009F166E"/>
    <w:rsid w:val="009F5451"/>
    <w:rsid w:val="009F54A2"/>
    <w:rsid w:val="009F56FB"/>
    <w:rsid w:val="00A0229D"/>
    <w:rsid w:val="00A031FF"/>
    <w:rsid w:val="00A045CF"/>
    <w:rsid w:val="00A1083E"/>
    <w:rsid w:val="00A16A2A"/>
    <w:rsid w:val="00A17045"/>
    <w:rsid w:val="00A21897"/>
    <w:rsid w:val="00A319CC"/>
    <w:rsid w:val="00A4105A"/>
    <w:rsid w:val="00A4783E"/>
    <w:rsid w:val="00A51C4C"/>
    <w:rsid w:val="00A66338"/>
    <w:rsid w:val="00A734DC"/>
    <w:rsid w:val="00A7444D"/>
    <w:rsid w:val="00A74886"/>
    <w:rsid w:val="00A75B52"/>
    <w:rsid w:val="00A856FE"/>
    <w:rsid w:val="00A907FC"/>
    <w:rsid w:val="00A93594"/>
    <w:rsid w:val="00A94939"/>
    <w:rsid w:val="00A973F9"/>
    <w:rsid w:val="00A97CEF"/>
    <w:rsid w:val="00AA208D"/>
    <w:rsid w:val="00AC7996"/>
    <w:rsid w:val="00AD44D7"/>
    <w:rsid w:val="00AD5091"/>
    <w:rsid w:val="00AD77C3"/>
    <w:rsid w:val="00AF071D"/>
    <w:rsid w:val="00AF0987"/>
    <w:rsid w:val="00AF315C"/>
    <w:rsid w:val="00AF3EA4"/>
    <w:rsid w:val="00AF6C8F"/>
    <w:rsid w:val="00B02CF2"/>
    <w:rsid w:val="00B030DD"/>
    <w:rsid w:val="00B1046C"/>
    <w:rsid w:val="00B16A46"/>
    <w:rsid w:val="00B16DC7"/>
    <w:rsid w:val="00B179DB"/>
    <w:rsid w:val="00B20658"/>
    <w:rsid w:val="00B239D7"/>
    <w:rsid w:val="00B24087"/>
    <w:rsid w:val="00B24EE9"/>
    <w:rsid w:val="00B27A18"/>
    <w:rsid w:val="00B30E7A"/>
    <w:rsid w:val="00B32E1A"/>
    <w:rsid w:val="00B44ADB"/>
    <w:rsid w:val="00B504BE"/>
    <w:rsid w:val="00B5239C"/>
    <w:rsid w:val="00B5552B"/>
    <w:rsid w:val="00B56D1D"/>
    <w:rsid w:val="00B6046F"/>
    <w:rsid w:val="00B73F58"/>
    <w:rsid w:val="00B746B6"/>
    <w:rsid w:val="00B77385"/>
    <w:rsid w:val="00B8388F"/>
    <w:rsid w:val="00B9473E"/>
    <w:rsid w:val="00B95FCA"/>
    <w:rsid w:val="00BA166B"/>
    <w:rsid w:val="00BA2905"/>
    <w:rsid w:val="00BA3634"/>
    <w:rsid w:val="00BB5268"/>
    <w:rsid w:val="00BB5347"/>
    <w:rsid w:val="00BC39DB"/>
    <w:rsid w:val="00BC4CCF"/>
    <w:rsid w:val="00BC51B2"/>
    <w:rsid w:val="00BD7A91"/>
    <w:rsid w:val="00BE0CC6"/>
    <w:rsid w:val="00BF0755"/>
    <w:rsid w:val="00BF18DC"/>
    <w:rsid w:val="00C01E04"/>
    <w:rsid w:val="00C03EB5"/>
    <w:rsid w:val="00C041D9"/>
    <w:rsid w:val="00C07F13"/>
    <w:rsid w:val="00C127DA"/>
    <w:rsid w:val="00C2051C"/>
    <w:rsid w:val="00C24A53"/>
    <w:rsid w:val="00C270CD"/>
    <w:rsid w:val="00C33105"/>
    <w:rsid w:val="00C418DB"/>
    <w:rsid w:val="00C44A73"/>
    <w:rsid w:val="00C47815"/>
    <w:rsid w:val="00C55CD5"/>
    <w:rsid w:val="00C56607"/>
    <w:rsid w:val="00C56EA6"/>
    <w:rsid w:val="00C62D04"/>
    <w:rsid w:val="00C64B2D"/>
    <w:rsid w:val="00C64B56"/>
    <w:rsid w:val="00C67A9C"/>
    <w:rsid w:val="00C70A13"/>
    <w:rsid w:val="00C71D8B"/>
    <w:rsid w:val="00C81137"/>
    <w:rsid w:val="00C819B6"/>
    <w:rsid w:val="00C854D7"/>
    <w:rsid w:val="00C8770D"/>
    <w:rsid w:val="00C87DAA"/>
    <w:rsid w:val="00C913EF"/>
    <w:rsid w:val="00C9429D"/>
    <w:rsid w:val="00C950D6"/>
    <w:rsid w:val="00C96263"/>
    <w:rsid w:val="00CA4C75"/>
    <w:rsid w:val="00CB52E8"/>
    <w:rsid w:val="00CB5E7A"/>
    <w:rsid w:val="00CC32A9"/>
    <w:rsid w:val="00CD0B03"/>
    <w:rsid w:val="00CD328D"/>
    <w:rsid w:val="00CD3D88"/>
    <w:rsid w:val="00CD6F7C"/>
    <w:rsid w:val="00CE060C"/>
    <w:rsid w:val="00CE73E8"/>
    <w:rsid w:val="00CF120A"/>
    <w:rsid w:val="00D05FC1"/>
    <w:rsid w:val="00D06CA4"/>
    <w:rsid w:val="00D115AC"/>
    <w:rsid w:val="00D13BD9"/>
    <w:rsid w:val="00D13FD1"/>
    <w:rsid w:val="00D15848"/>
    <w:rsid w:val="00D22BEA"/>
    <w:rsid w:val="00D25097"/>
    <w:rsid w:val="00D31DC1"/>
    <w:rsid w:val="00D51641"/>
    <w:rsid w:val="00D62F7D"/>
    <w:rsid w:val="00D6725F"/>
    <w:rsid w:val="00D7103B"/>
    <w:rsid w:val="00D72DA3"/>
    <w:rsid w:val="00D736BC"/>
    <w:rsid w:val="00D81914"/>
    <w:rsid w:val="00D84850"/>
    <w:rsid w:val="00D86841"/>
    <w:rsid w:val="00D92C35"/>
    <w:rsid w:val="00D9479A"/>
    <w:rsid w:val="00DA6FC4"/>
    <w:rsid w:val="00DB2008"/>
    <w:rsid w:val="00DB495B"/>
    <w:rsid w:val="00DC15CF"/>
    <w:rsid w:val="00DC29AE"/>
    <w:rsid w:val="00DC2BCE"/>
    <w:rsid w:val="00DC5E30"/>
    <w:rsid w:val="00DC648E"/>
    <w:rsid w:val="00DD2C2A"/>
    <w:rsid w:val="00DD5876"/>
    <w:rsid w:val="00DD6581"/>
    <w:rsid w:val="00DE23EA"/>
    <w:rsid w:val="00DE682F"/>
    <w:rsid w:val="00DE6CFD"/>
    <w:rsid w:val="00DF00EB"/>
    <w:rsid w:val="00DF2A72"/>
    <w:rsid w:val="00DF6AFA"/>
    <w:rsid w:val="00E016C6"/>
    <w:rsid w:val="00E020D7"/>
    <w:rsid w:val="00E02B32"/>
    <w:rsid w:val="00E06031"/>
    <w:rsid w:val="00E0673B"/>
    <w:rsid w:val="00E14E04"/>
    <w:rsid w:val="00E238C6"/>
    <w:rsid w:val="00E238E7"/>
    <w:rsid w:val="00E27126"/>
    <w:rsid w:val="00E31548"/>
    <w:rsid w:val="00E31A03"/>
    <w:rsid w:val="00E367E9"/>
    <w:rsid w:val="00E4347A"/>
    <w:rsid w:val="00E4743C"/>
    <w:rsid w:val="00E536A5"/>
    <w:rsid w:val="00E56FE3"/>
    <w:rsid w:val="00E7126C"/>
    <w:rsid w:val="00E730D6"/>
    <w:rsid w:val="00E7391B"/>
    <w:rsid w:val="00E80D11"/>
    <w:rsid w:val="00E82D26"/>
    <w:rsid w:val="00E8373B"/>
    <w:rsid w:val="00EB3985"/>
    <w:rsid w:val="00EC61B4"/>
    <w:rsid w:val="00EC680D"/>
    <w:rsid w:val="00ED36A0"/>
    <w:rsid w:val="00ED5F08"/>
    <w:rsid w:val="00EF0CB9"/>
    <w:rsid w:val="00EF79E1"/>
    <w:rsid w:val="00F01B47"/>
    <w:rsid w:val="00F03910"/>
    <w:rsid w:val="00F11226"/>
    <w:rsid w:val="00F16E6F"/>
    <w:rsid w:val="00F201DD"/>
    <w:rsid w:val="00F20C09"/>
    <w:rsid w:val="00F22F16"/>
    <w:rsid w:val="00F2413D"/>
    <w:rsid w:val="00F24D40"/>
    <w:rsid w:val="00F24DAC"/>
    <w:rsid w:val="00F32B3A"/>
    <w:rsid w:val="00F37F58"/>
    <w:rsid w:val="00F505CD"/>
    <w:rsid w:val="00F5126F"/>
    <w:rsid w:val="00F564C1"/>
    <w:rsid w:val="00F67457"/>
    <w:rsid w:val="00F76B06"/>
    <w:rsid w:val="00F835E1"/>
    <w:rsid w:val="00F840C0"/>
    <w:rsid w:val="00F97C3B"/>
    <w:rsid w:val="00FA4D50"/>
    <w:rsid w:val="00FB26D5"/>
    <w:rsid w:val="00FB3F90"/>
    <w:rsid w:val="00FC6C88"/>
    <w:rsid w:val="00FC7A32"/>
    <w:rsid w:val="00FC7B17"/>
    <w:rsid w:val="00FD4452"/>
    <w:rsid w:val="00FD5CF8"/>
    <w:rsid w:val="00FD76CB"/>
    <w:rsid w:val="00FE24E6"/>
    <w:rsid w:val="00FE307C"/>
    <w:rsid w:val="00FE7301"/>
    <w:rsid w:val="00FE7CA4"/>
    <w:rsid w:val="00FF19F4"/>
    <w:rsid w:val="00FF6A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HTML Preformatted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C1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113D9"/>
    <w:pPr>
      <w:keepNext/>
      <w:widowControl w:val="0"/>
      <w:jc w:val="right"/>
      <w:outlineLvl w:val="0"/>
    </w:pPr>
    <w:rPr>
      <w:rFonts w:eastAsia="MS Mincho"/>
      <w:kern w:val="2"/>
      <w:sz w:val="28"/>
      <w:lang w:eastAsia="ja-JP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113D9"/>
    <w:pPr>
      <w:keepNext/>
      <w:widowControl w:val="0"/>
      <w:jc w:val="both"/>
      <w:outlineLvl w:val="3"/>
    </w:pPr>
    <w:rPr>
      <w:rFonts w:eastAsia="MS Mincho"/>
      <w:b/>
      <w:bCs/>
      <w:kern w:val="2"/>
      <w:lang w:eastAsia="ja-JP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113D9"/>
    <w:rPr>
      <w:rFonts w:eastAsia="MS Mincho" w:cs="Times New Roman"/>
      <w:kern w:val="2"/>
      <w:sz w:val="24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1113D9"/>
    <w:rPr>
      <w:rFonts w:eastAsia="MS Mincho" w:cs="Times New Roman"/>
      <w:b/>
      <w:kern w:val="2"/>
      <w:sz w:val="24"/>
      <w:lang w:val="en-US" w:eastAsia="ja-JP"/>
    </w:rPr>
  </w:style>
  <w:style w:type="paragraph" w:styleId="Header">
    <w:name w:val="header"/>
    <w:basedOn w:val="Normal"/>
    <w:link w:val="HeaderChar"/>
    <w:uiPriority w:val="99"/>
    <w:rsid w:val="0025400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254007"/>
    <w:rPr>
      <w:rFonts w:cs="Times New Roman"/>
      <w:sz w:val="24"/>
      <w:lang w:val="en-US" w:eastAsia="en-US"/>
    </w:rPr>
  </w:style>
  <w:style w:type="paragraph" w:styleId="Footer">
    <w:name w:val="footer"/>
    <w:basedOn w:val="Normal"/>
    <w:link w:val="FooterChar"/>
    <w:uiPriority w:val="99"/>
    <w:rsid w:val="0025400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56D1D"/>
    <w:rPr>
      <w:rFonts w:cs="Times New Roman"/>
      <w:sz w:val="24"/>
      <w:lang w:val="en-US" w:eastAsia="en-US"/>
    </w:rPr>
  </w:style>
  <w:style w:type="table" w:styleId="TableGrid">
    <w:name w:val="Table Grid"/>
    <w:basedOn w:val="TableNormal"/>
    <w:uiPriority w:val="99"/>
    <w:rsid w:val="00B5552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FE24E6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1113D9"/>
    <w:pPr>
      <w:widowControl w:val="0"/>
      <w:jc w:val="both"/>
    </w:pPr>
    <w:rPr>
      <w:rFonts w:eastAsia="MS Mincho"/>
      <w:kern w:val="2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1113D9"/>
    <w:rPr>
      <w:rFonts w:eastAsia="MS Mincho" w:cs="Times New Roman"/>
      <w:kern w:val="2"/>
      <w:sz w:val="24"/>
      <w:lang w:val="en-US" w:eastAsia="ja-JP"/>
    </w:rPr>
  </w:style>
  <w:style w:type="paragraph" w:styleId="NormalWeb">
    <w:name w:val="Normal (Web)"/>
    <w:basedOn w:val="Normal"/>
    <w:uiPriority w:val="99"/>
    <w:rsid w:val="00F201DD"/>
    <w:pPr>
      <w:spacing w:before="100" w:beforeAutospacing="1" w:after="100" w:afterAutospacing="1"/>
    </w:pPr>
    <w:rPr>
      <w:lang w:val="en-GB"/>
    </w:rPr>
  </w:style>
  <w:style w:type="paragraph" w:customStyle="1" w:styleId="Default">
    <w:name w:val="Default"/>
    <w:uiPriority w:val="99"/>
    <w:rsid w:val="004A5C73"/>
    <w:pPr>
      <w:autoSpaceDE w:val="0"/>
      <w:autoSpaceDN w:val="0"/>
      <w:adjustRightInd w:val="0"/>
    </w:pPr>
    <w:rPr>
      <w:color w:val="000000"/>
      <w:sz w:val="24"/>
      <w:szCs w:val="24"/>
      <w:lang w:val="id-ID" w:eastAsia="id-ID"/>
    </w:rPr>
  </w:style>
  <w:style w:type="table" w:customStyle="1" w:styleId="MediumList21">
    <w:name w:val="Medium List 21"/>
    <w:uiPriority w:val="99"/>
    <w:rsid w:val="00C819B6"/>
    <w:rPr>
      <w:rFonts w:ascii="Cambria" w:hAnsi="Cambria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Simple2">
    <w:name w:val="Table Simple 2"/>
    <w:basedOn w:val="TableNormal"/>
    <w:uiPriority w:val="99"/>
    <w:rsid w:val="004E7432"/>
    <w:rPr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ubtle1">
    <w:name w:val="Table Subtle 1"/>
    <w:basedOn w:val="TableNormal"/>
    <w:uiPriority w:val="99"/>
    <w:rsid w:val="004E7432"/>
    <w:rPr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Pokok">
    <w:name w:val="Pokok"/>
    <w:basedOn w:val="Normal"/>
    <w:uiPriority w:val="99"/>
    <w:rsid w:val="0096108F"/>
    <w:pPr>
      <w:suppressAutoHyphens/>
      <w:spacing w:line="360" w:lineRule="auto"/>
    </w:pPr>
    <w:rPr>
      <w:rFonts w:ascii="Verdana" w:eastAsia="Batang" w:hAnsi="Verdana"/>
      <w:sz w:val="28"/>
      <w:lang w:val="sv-SE" w:eastAsia="ar-SA"/>
    </w:rPr>
  </w:style>
  <w:style w:type="paragraph" w:styleId="BalloonText">
    <w:name w:val="Balloon Text"/>
    <w:basedOn w:val="Normal"/>
    <w:link w:val="BalloonTextChar"/>
    <w:uiPriority w:val="99"/>
    <w:rsid w:val="000F2843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0F2843"/>
    <w:rPr>
      <w:rFonts w:ascii="Tahoma" w:hAnsi="Tahoma" w:cs="Times New Roman"/>
      <w:sz w:val="16"/>
    </w:rPr>
  </w:style>
  <w:style w:type="character" w:customStyle="1" w:styleId="hps">
    <w:name w:val="hps"/>
    <w:basedOn w:val="DefaultParagraphFont"/>
    <w:uiPriority w:val="99"/>
    <w:rsid w:val="00602343"/>
    <w:rPr>
      <w:rFonts w:cs="Times New Roman"/>
    </w:rPr>
  </w:style>
  <w:style w:type="character" w:styleId="Hyperlink">
    <w:name w:val="Hyperlink"/>
    <w:basedOn w:val="DefaultParagraphFont"/>
    <w:uiPriority w:val="99"/>
    <w:rsid w:val="007234FB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7E56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7E5643"/>
    <w:rPr>
      <w:rFonts w:ascii="Courier New" w:hAnsi="Courier New" w:cs="Times New Roman"/>
    </w:rPr>
  </w:style>
  <w:style w:type="paragraph" w:styleId="BodyTextIndent">
    <w:name w:val="Body Text Indent"/>
    <w:basedOn w:val="Normal"/>
    <w:link w:val="BodyTextIndentChar"/>
    <w:uiPriority w:val="99"/>
    <w:rsid w:val="00835E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835E4A"/>
    <w:rPr>
      <w:rFonts w:cs="Times New Roman"/>
      <w:sz w:val="24"/>
    </w:rPr>
  </w:style>
  <w:style w:type="character" w:styleId="Strong">
    <w:name w:val="Strong"/>
    <w:basedOn w:val="DefaultParagraphFont"/>
    <w:uiPriority w:val="99"/>
    <w:qFormat/>
    <w:rsid w:val="0056035A"/>
    <w:rPr>
      <w:rFonts w:cs="Times New Roman"/>
      <w:b/>
    </w:rPr>
  </w:style>
  <w:style w:type="character" w:customStyle="1" w:styleId="st">
    <w:name w:val="st"/>
    <w:uiPriority w:val="99"/>
    <w:rsid w:val="006B0291"/>
  </w:style>
  <w:style w:type="character" w:styleId="Emphasis">
    <w:name w:val="Emphasis"/>
    <w:basedOn w:val="DefaultParagraphFont"/>
    <w:uiPriority w:val="99"/>
    <w:qFormat/>
    <w:rsid w:val="00B6046F"/>
    <w:rPr>
      <w:rFonts w:cs="Times New Roman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732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26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732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732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://www.kelompok4.com" TargetMode="External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85</TotalTime>
  <Pages>8</Pages>
  <Words>343</Words>
  <Characters>1958</Characters>
  <Application>Microsoft Office Outlook</Application>
  <DocSecurity>0</DocSecurity>
  <Lines>0</Lines>
  <Paragraphs>0</Paragraphs>
  <ScaleCrop>false</ScaleCrop>
  <Company>yapyap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4 (1/ 2)</dc:title>
  <dc:subject/>
  <dc:creator>niken</dc:creator>
  <cp:keywords/>
  <dc:description/>
  <cp:lastModifiedBy>Student</cp:lastModifiedBy>
  <cp:revision>12</cp:revision>
  <cp:lastPrinted>2013-03-11T00:53:00Z</cp:lastPrinted>
  <dcterms:created xsi:type="dcterms:W3CDTF">2015-01-18T02:27:00Z</dcterms:created>
  <dcterms:modified xsi:type="dcterms:W3CDTF">2015-01-18T08:47:00Z</dcterms:modified>
</cp:coreProperties>
</file>